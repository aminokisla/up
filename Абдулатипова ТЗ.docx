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3A1AB5" w14:paraId="171EF3DA" w14:textId="77777777" w:rsidTr="003A1AB5">
        <w:trPr>
          <w:jc w:val="right"/>
        </w:trPr>
        <w:tc>
          <w:tcPr>
            <w:tcW w:w="4821" w:type="dxa"/>
          </w:tcPr>
          <w:p w14:paraId="78A88FFE" w14:textId="4AA6C91C" w:rsidR="003A1AB5" w:rsidRPr="00646136" w:rsidRDefault="003A1AB5" w:rsidP="0033009F">
            <w:pPr>
              <w:ind w:firstLine="0"/>
            </w:pPr>
          </w:p>
        </w:tc>
        <w:tc>
          <w:tcPr>
            <w:tcW w:w="1162" w:type="dxa"/>
          </w:tcPr>
          <w:p w14:paraId="75A8F17D" w14:textId="77777777" w:rsidR="003A1AB5" w:rsidRPr="00646136" w:rsidRDefault="003A1AB5" w:rsidP="0033009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3A1AB5" w14:paraId="601542A4" w14:textId="77777777" w:rsidTr="003A1AB5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3A1AB5" w:rsidRPr="00F62A47" w:rsidRDefault="003A1AB5" w:rsidP="0033009F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3A1AB5" w:rsidRPr="00646136" w:rsidRDefault="003A1AB5" w:rsidP="0033009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6D8F6D6B" w14:textId="01758C08" w:rsidR="00990EAC" w:rsidRDefault="00990EAC" w:rsidP="00990EAC"/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58AE0DC2" w14:textId="77777777" w:rsidR="0070466E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0466E" w14:paraId="2B9F21BC" w14:textId="77777777" w:rsidTr="003A1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tcW w:w="9628" w:type="dxa"/>
          </w:tcPr>
          <w:p w14:paraId="0962BAA6" w14:textId="4247A8EF" w:rsidR="0070466E" w:rsidRDefault="00531579" w:rsidP="0070466E">
            <w:pPr>
              <w:spacing w:before="0" w:line="240" w:lineRule="auto"/>
              <w:ind w:firstLine="0"/>
              <w:jc w:val="center"/>
            </w:pPr>
            <w:r w:rsidRPr="00531579">
              <w:t>электронного учебника "Алгоритмы и структуры данных"</w:t>
            </w:r>
          </w:p>
        </w:tc>
      </w:tr>
    </w:tbl>
    <w:p w14:paraId="2FAF6D5A" w14:textId="548E3605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6305941E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552A2611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3A1AB5">
        <w:trPr>
          <w:trHeight w:val="1713"/>
        </w:trPr>
        <w:tc>
          <w:tcPr>
            <w:tcW w:w="4821" w:type="dxa"/>
          </w:tcPr>
          <w:p w14:paraId="391E9847" w14:textId="68102BA5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4D032F3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E375768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7C20DF02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141852B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04298A5A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FFDF43C" w14:textId="5EAD6AE4" w:rsidR="00BF69CF" w:rsidRDefault="00BF69CF" w:rsidP="003A1AB5">
      <w:pPr>
        <w:ind w:firstLine="0"/>
      </w:pPr>
    </w:p>
    <w:p w14:paraId="3334347A" w14:textId="01317657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3A1AB5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2E0D13F5" w14:textId="2CD25AB3" w:rsidR="003063F5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55076" w:history="1">
            <w:r w:rsidR="003063F5" w:rsidRPr="00403234">
              <w:rPr>
                <w:rStyle w:val="a6"/>
              </w:rPr>
              <w:t>Введение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_Toc215255076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2</w:t>
            </w:r>
            <w:r w:rsidR="003063F5">
              <w:rPr>
                <w:webHidden/>
              </w:rPr>
              <w:fldChar w:fldCharType="end"/>
            </w:r>
          </w:hyperlink>
        </w:p>
        <w:p w14:paraId="46C3585F" w14:textId="073DF9CA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77" w:history="1">
            <w:r w:rsidR="003063F5" w:rsidRPr="00403234">
              <w:rPr>
                <w:rStyle w:val="a6"/>
              </w:rPr>
              <w:t>1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Термины и определения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_Toc215255077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3</w:t>
            </w:r>
            <w:r w:rsidR="003063F5">
              <w:rPr>
                <w:webHidden/>
              </w:rPr>
              <w:fldChar w:fldCharType="end"/>
            </w:r>
          </w:hyperlink>
        </w:p>
        <w:p w14:paraId="4F222175" w14:textId="0AEFA3DE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78" w:history="1">
            <w:r w:rsidR="003063F5" w:rsidRPr="00403234">
              <w:rPr>
                <w:rStyle w:val="a6"/>
              </w:rPr>
              <w:t>2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Перечень сокращений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_Toc215255078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4</w:t>
            </w:r>
            <w:r w:rsidR="003063F5">
              <w:rPr>
                <w:webHidden/>
              </w:rPr>
              <w:fldChar w:fldCharType="end"/>
            </w:r>
          </w:hyperlink>
        </w:p>
        <w:p w14:paraId="6B6A6363" w14:textId="12D3E19D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79" w:history="1">
            <w:r w:rsidR="003063F5" w:rsidRPr="00403234">
              <w:rPr>
                <w:rStyle w:val="a6"/>
              </w:rPr>
              <w:t>3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Основные сведения о разработке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_Toc215255079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5</w:t>
            </w:r>
            <w:r w:rsidR="003063F5">
              <w:rPr>
                <w:webHidden/>
              </w:rPr>
              <w:fldChar w:fldCharType="end"/>
            </w:r>
          </w:hyperlink>
        </w:p>
        <w:p w14:paraId="6B73BDA8" w14:textId="53EECD22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0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Наименование разработки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_Toc215255080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5</w:t>
            </w:r>
            <w:r w:rsidR="003063F5">
              <w:rPr>
                <w:webHidden/>
              </w:rPr>
              <w:fldChar w:fldCharType="end"/>
            </w:r>
          </w:hyperlink>
        </w:p>
        <w:p w14:paraId="523FB710" w14:textId="63EFD638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1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Цель и задачи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_Toc215255081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5</w:t>
            </w:r>
            <w:r w:rsidR="003063F5">
              <w:rPr>
                <w:webHidden/>
              </w:rPr>
              <w:fldChar w:fldCharType="end"/>
            </w:r>
          </w:hyperlink>
        </w:p>
        <w:p w14:paraId="715EC357" w14:textId="0D3521EF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2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Сведения об участниках разработки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_Toc215255082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5</w:t>
            </w:r>
            <w:r w:rsidR="003063F5">
              <w:rPr>
                <w:webHidden/>
              </w:rPr>
              <w:fldChar w:fldCharType="end"/>
            </w:r>
          </w:hyperlink>
        </w:p>
        <w:p w14:paraId="5B78DB56" w14:textId="2590C61C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3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Сроки разработки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_Toc215255083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5</w:t>
            </w:r>
            <w:r w:rsidR="003063F5">
              <w:rPr>
                <w:webHidden/>
              </w:rPr>
              <w:fldChar w:fldCharType="end"/>
            </w:r>
          </w:hyperlink>
        </w:p>
        <w:p w14:paraId="46836076" w14:textId="3748B457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4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Назначение разработки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_Toc215255084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6</w:t>
            </w:r>
            <w:r w:rsidR="003063F5">
              <w:rPr>
                <w:webHidden/>
              </w:rPr>
              <w:fldChar w:fldCharType="end"/>
            </w:r>
          </w:hyperlink>
        </w:p>
        <w:p w14:paraId="39187020" w14:textId="01FB4C3B" w:rsidR="003063F5" w:rsidRDefault="009E66B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5" w:history="1">
            <w:r w:rsidR="003063F5" w:rsidRPr="00403234">
              <w:rPr>
                <w:rStyle w:val="a6"/>
              </w:rPr>
              <w:t>3.5.1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Функциональное назначение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_Toc215255085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6</w:t>
            </w:r>
            <w:r w:rsidR="003063F5">
              <w:rPr>
                <w:webHidden/>
              </w:rPr>
              <w:fldChar w:fldCharType="end"/>
            </w:r>
          </w:hyperlink>
        </w:p>
        <w:p w14:paraId="79924C9F" w14:textId="27B35978" w:rsidR="003063F5" w:rsidRDefault="009E66B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6" w:history="1">
            <w:r w:rsidR="003063F5" w:rsidRPr="00403234">
              <w:rPr>
                <w:rStyle w:val="a6"/>
              </w:rPr>
              <w:t>3.5.2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Эксплуатационное назначение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_Toc215255086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6</w:t>
            </w:r>
            <w:r w:rsidR="003063F5">
              <w:rPr>
                <w:webHidden/>
              </w:rPr>
              <w:fldChar w:fldCharType="end"/>
            </w:r>
          </w:hyperlink>
        </w:p>
        <w:p w14:paraId="7C925729" w14:textId="492E4CE1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7" w:history="1">
            <w:r w:rsidR="003063F5" w:rsidRPr="00403234">
              <w:rPr>
                <w:rStyle w:val="a6"/>
              </w:rPr>
              <w:t>4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Описание предметной области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_Toc215255087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7</w:t>
            </w:r>
            <w:r w:rsidR="003063F5">
              <w:rPr>
                <w:webHidden/>
              </w:rPr>
              <w:fldChar w:fldCharType="end"/>
            </w:r>
          </w:hyperlink>
        </w:p>
        <w:p w14:paraId="1526B336" w14:textId="586C1183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8" w:history="1">
            <w:r w:rsidR="003063F5" w:rsidRPr="00403234">
              <w:rPr>
                <w:rStyle w:val="a6"/>
              </w:rPr>
              <w:t>5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результатам разработки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_Toc215255088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11</w:t>
            </w:r>
            <w:r w:rsidR="003063F5">
              <w:rPr>
                <w:webHidden/>
              </w:rPr>
              <w:fldChar w:fldCharType="end"/>
            </w:r>
          </w:hyperlink>
        </w:p>
        <w:p w14:paraId="08B5E714" w14:textId="6125BDBE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89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функциональным характеристикам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_Toc215255089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11</w:t>
            </w:r>
            <w:r w:rsidR="003063F5">
              <w:rPr>
                <w:webHidden/>
              </w:rPr>
              <w:fldChar w:fldCharType="end"/>
            </w:r>
          </w:hyperlink>
        </w:p>
        <w:p w14:paraId="456E902E" w14:textId="1C2A4C46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0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показателям назначения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_Toc215255090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11</w:t>
            </w:r>
            <w:r w:rsidR="003063F5">
              <w:rPr>
                <w:webHidden/>
              </w:rPr>
              <w:fldChar w:fldCharType="end"/>
            </w:r>
          </w:hyperlink>
        </w:p>
        <w:p w14:paraId="3D9E0B1B" w14:textId="54C4CD38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1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технологическому стеку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_Toc215255091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12</w:t>
            </w:r>
            <w:r w:rsidR="003063F5">
              <w:rPr>
                <w:webHidden/>
              </w:rPr>
              <w:fldChar w:fldCharType="end"/>
            </w:r>
          </w:hyperlink>
        </w:p>
        <w:p w14:paraId="731CCED7" w14:textId="420B57A3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2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пользовательскому интерфейсу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_Toc215255092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12</w:t>
            </w:r>
            <w:r w:rsidR="003063F5">
              <w:rPr>
                <w:webHidden/>
              </w:rPr>
              <w:fldChar w:fldCharType="end"/>
            </w:r>
          </w:hyperlink>
        </w:p>
        <w:p w14:paraId="33380B9D" w14:textId="2BCF30EE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3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видам обеспечения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_Toc215255093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14</w:t>
            </w:r>
            <w:r w:rsidR="003063F5">
              <w:rPr>
                <w:webHidden/>
              </w:rPr>
              <w:fldChar w:fldCharType="end"/>
            </w:r>
          </w:hyperlink>
        </w:p>
        <w:p w14:paraId="0822431B" w14:textId="70A5B455" w:rsidR="003063F5" w:rsidRDefault="009E66B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4" w:history="1">
            <w:r w:rsidR="003063F5" w:rsidRPr="00403234">
              <w:rPr>
                <w:rStyle w:val="a6"/>
              </w:rPr>
              <w:t>5.5.1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математическому обеспечению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_Toc215255094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14</w:t>
            </w:r>
            <w:r w:rsidR="003063F5">
              <w:rPr>
                <w:webHidden/>
              </w:rPr>
              <w:fldChar w:fldCharType="end"/>
            </w:r>
          </w:hyperlink>
        </w:p>
        <w:p w14:paraId="257517B6" w14:textId="76CBAE97" w:rsidR="003063F5" w:rsidRDefault="009E66B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5" w:history="1">
            <w:r w:rsidR="003063F5" w:rsidRPr="00403234">
              <w:rPr>
                <w:rStyle w:val="a6"/>
              </w:rPr>
              <w:t>5.5.2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информационному обеспечению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_Toc215255095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14</w:t>
            </w:r>
            <w:r w:rsidR="003063F5">
              <w:rPr>
                <w:webHidden/>
              </w:rPr>
              <w:fldChar w:fldCharType="end"/>
            </w:r>
          </w:hyperlink>
        </w:p>
        <w:p w14:paraId="181B5DBD" w14:textId="798EBBFB" w:rsidR="003063F5" w:rsidRDefault="009E66B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6" w:history="1">
            <w:r w:rsidR="003063F5" w:rsidRPr="00403234">
              <w:rPr>
                <w:rStyle w:val="a6"/>
              </w:rPr>
              <w:t>5.5.3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метрологическому обеспечению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_Toc215255096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15</w:t>
            </w:r>
            <w:r w:rsidR="003063F5">
              <w:rPr>
                <w:webHidden/>
              </w:rPr>
              <w:fldChar w:fldCharType="end"/>
            </w:r>
          </w:hyperlink>
        </w:p>
        <w:p w14:paraId="6CE7CD1C" w14:textId="17CB8606" w:rsidR="003063F5" w:rsidRDefault="009E66BD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7" w:history="1">
            <w:r w:rsidR="003063F5" w:rsidRPr="00403234">
              <w:rPr>
                <w:rStyle w:val="a6"/>
              </w:rPr>
              <w:t>5.5.4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техническому обеспечению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_Toc215255097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15</w:t>
            </w:r>
            <w:r w:rsidR="003063F5">
              <w:rPr>
                <w:webHidden/>
              </w:rPr>
              <w:fldChar w:fldCharType="end"/>
            </w:r>
          </w:hyperlink>
        </w:p>
        <w:p w14:paraId="13B4A6E2" w14:textId="7802F180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8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надежности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_Toc215255098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15</w:t>
            </w:r>
            <w:r w:rsidR="003063F5">
              <w:rPr>
                <w:webHidden/>
              </w:rPr>
              <w:fldChar w:fldCharType="end"/>
            </w:r>
          </w:hyperlink>
        </w:p>
        <w:p w14:paraId="1472DB62" w14:textId="5C839066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099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безопасности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_Toc215255099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16</w:t>
            </w:r>
            <w:r w:rsidR="003063F5">
              <w:rPr>
                <w:webHidden/>
              </w:rPr>
              <w:fldChar w:fldCharType="end"/>
            </w:r>
          </w:hyperlink>
        </w:p>
        <w:p w14:paraId="155709AF" w14:textId="52AD5F36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100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патентной чистоте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_Toc215255100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16</w:t>
            </w:r>
            <w:r w:rsidR="003063F5">
              <w:rPr>
                <w:webHidden/>
              </w:rPr>
              <w:fldChar w:fldCharType="end"/>
            </w:r>
          </w:hyperlink>
        </w:p>
        <w:p w14:paraId="471B3233" w14:textId="0EEAFF51" w:rsidR="003063F5" w:rsidRDefault="009E66BD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101" w:history="1">
            <w:r w:rsidR="003063F5" w:rsidRPr="004032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перспективам развития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_Toc215255101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16</w:t>
            </w:r>
            <w:r w:rsidR="003063F5">
              <w:rPr>
                <w:webHidden/>
              </w:rPr>
              <w:fldChar w:fldCharType="end"/>
            </w:r>
          </w:hyperlink>
        </w:p>
        <w:p w14:paraId="7961AE22" w14:textId="0008E234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102" w:history="1">
            <w:r w:rsidR="003063F5" w:rsidRPr="00403234">
              <w:rPr>
                <w:rStyle w:val="a6"/>
              </w:rPr>
              <w:t>6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Состав и содержание работ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_Toc215255102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17</w:t>
            </w:r>
            <w:r w:rsidR="003063F5">
              <w:rPr>
                <w:webHidden/>
              </w:rPr>
              <w:fldChar w:fldCharType="end"/>
            </w:r>
          </w:hyperlink>
        </w:p>
        <w:p w14:paraId="336245DD" w14:textId="053D2AEE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103" w:history="1">
            <w:r w:rsidR="003063F5" w:rsidRPr="00403234">
              <w:rPr>
                <w:rStyle w:val="a6"/>
              </w:rPr>
              <w:t>7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Порядок разработки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_Toc215255103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18</w:t>
            </w:r>
            <w:r w:rsidR="003063F5">
              <w:rPr>
                <w:webHidden/>
              </w:rPr>
              <w:fldChar w:fldCharType="end"/>
            </w:r>
          </w:hyperlink>
        </w:p>
        <w:p w14:paraId="5C1EFE55" w14:textId="6CD64049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104" w:history="1">
            <w:r w:rsidR="003063F5" w:rsidRPr="00403234">
              <w:rPr>
                <w:rStyle w:val="a6"/>
              </w:rPr>
              <w:t>8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документированию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_Toc215255104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19</w:t>
            </w:r>
            <w:r w:rsidR="003063F5">
              <w:rPr>
                <w:webHidden/>
              </w:rPr>
              <w:fldChar w:fldCharType="end"/>
            </w:r>
          </w:hyperlink>
        </w:p>
        <w:p w14:paraId="2C0FF4EC" w14:textId="2A438798" w:rsidR="003063F5" w:rsidRDefault="009E66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255105" w:history="1">
            <w:r w:rsidR="003063F5" w:rsidRPr="00403234">
              <w:rPr>
                <w:rStyle w:val="a6"/>
              </w:rPr>
              <w:t>9</w:t>
            </w:r>
            <w:r w:rsidR="003063F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3063F5" w:rsidRPr="00403234">
              <w:rPr>
                <w:rStyle w:val="a6"/>
              </w:rPr>
              <w:t>Требования к приемно-сдаточным процедурам</w:t>
            </w:r>
            <w:r w:rsidR="003063F5">
              <w:rPr>
                <w:webHidden/>
              </w:rPr>
              <w:tab/>
            </w:r>
            <w:r w:rsidR="003063F5">
              <w:rPr>
                <w:webHidden/>
              </w:rPr>
              <w:fldChar w:fldCharType="begin"/>
            </w:r>
            <w:r w:rsidR="003063F5">
              <w:rPr>
                <w:webHidden/>
              </w:rPr>
              <w:instrText xml:space="preserve"> PAGEREF _Toc215255105 \h </w:instrText>
            </w:r>
            <w:r w:rsidR="003063F5">
              <w:rPr>
                <w:webHidden/>
              </w:rPr>
            </w:r>
            <w:r w:rsidR="003063F5">
              <w:rPr>
                <w:webHidden/>
              </w:rPr>
              <w:fldChar w:fldCharType="separate"/>
            </w:r>
            <w:r w:rsidR="003063F5">
              <w:rPr>
                <w:webHidden/>
              </w:rPr>
              <w:t>20</w:t>
            </w:r>
            <w:r w:rsidR="003063F5">
              <w:rPr>
                <w:webHidden/>
              </w:rPr>
              <w:fldChar w:fldCharType="end"/>
            </w:r>
          </w:hyperlink>
        </w:p>
        <w:p w14:paraId="3CF0F4E1" w14:textId="77CDD263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226AA71C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15255076"/>
      <w:r>
        <w:lastRenderedPageBreak/>
        <w:t>Вв</w:t>
      </w:r>
      <w:r w:rsidR="005A4E60" w:rsidRPr="00F62DCD">
        <w:t>едение</w:t>
      </w:r>
      <w:bookmarkEnd w:id="0"/>
    </w:p>
    <w:p w14:paraId="035F9334" w14:textId="4EE7E910" w:rsidR="00BE3F46" w:rsidRPr="009B7DCD" w:rsidRDefault="00BE3F46" w:rsidP="009B7DCD">
      <w:r w:rsidRPr="009B7DCD">
        <w:t xml:space="preserve">В данном документе представлено техническое задание на разработку </w:t>
      </w:r>
      <w:r w:rsidR="00531579" w:rsidRPr="00531579">
        <w:t>электронного учебника "Алгоритмы и структуры данных"</w:t>
      </w:r>
      <w:r w:rsidR="00531579">
        <w:t>.</w:t>
      </w:r>
    </w:p>
    <w:p w14:paraId="049EE72B" w14:textId="77777777" w:rsidR="00BE3F46" w:rsidRPr="009B7DCD" w:rsidRDefault="00BE3F46" w:rsidP="00BE3F46">
      <w:r w:rsidRPr="009B7DCD">
        <w:t>Настоящее техническое задание содержит требования к разработке проекта, его цель, задачи, информацию об исполнителях и заказчиках, сроки и назначение, включается в себя описание предметной области проекта, основные определения и требования к результатам работы, порядку их сдачи и приёмки.</w:t>
      </w:r>
    </w:p>
    <w:p w14:paraId="5F1715B7" w14:textId="77777777" w:rsidR="00BE3F46" w:rsidRPr="001523E5" w:rsidRDefault="00BE3F46" w:rsidP="00BE3F46">
      <w:r w:rsidRPr="009B7DCD">
        <w:t>Настоящий документ предназначен для специалиста, который осуществляет разработку программы, с целью понимания требований к проекту, а также для представителей заказчика, с целью подтверждения соответствия разработки требованиям и приёмки работы.</w:t>
      </w:r>
    </w:p>
    <w:p w14:paraId="70999B23" w14:textId="77777777" w:rsidR="00BE3F46" w:rsidRPr="00BE3F46" w:rsidRDefault="00BE3F46" w:rsidP="00BE3F46"/>
    <w:p w14:paraId="794047BB" w14:textId="44B13D50" w:rsidR="00A63893" w:rsidRDefault="00EB6A0B" w:rsidP="00C10B2D">
      <w:pPr>
        <w:pStyle w:val="1"/>
      </w:pPr>
      <w:bookmarkStart w:id="1" w:name="_Toc215255077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00A3A2D3" w14:textId="77777777" w:rsidR="00BE3F46" w:rsidRPr="002E6DD9" w:rsidRDefault="00BE3F46" w:rsidP="00BE3F46">
      <w:r w:rsidRPr="002E6DD9">
        <w:t>В настоящем разделе представлены все термины и определения, используемые в данном документе.</w:t>
      </w:r>
    </w:p>
    <w:p w14:paraId="20AA1D5F" w14:textId="77777777" w:rsidR="00BE3F46" w:rsidRPr="002E6DD9" w:rsidRDefault="00BE3F46" w:rsidP="002C4BBD">
      <w:pPr>
        <w:pStyle w:val="a0"/>
        <w:ind w:left="0" w:firstLine="851"/>
      </w:pPr>
      <w:proofErr w:type="spellStart"/>
      <w:r w:rsidRPr="002E6DD9">
        <w:t>Тачпад</w:t>
      </w:r>
      <w:proofErr w:type="spellEnd"/>
      <w:r w:rsidRPr="002E6DD9">
        <w:t xml:space="preserve"> – указательное (координатное) устройство ввода, предназначенное для управления курсором и отдачи различных команд компьютеру, телефону или другому электронному оборудованию.</w:t>
      </w:r>
    </w:p>
    <w:p w14:paraId="7E8F035E" w14:textId="77777777" w:rsidR="002E6DD9" w:rsidRDefault="002E6DD9" w:rsidP="002E6DD9">
      <w:pPr>
        <w:pStyle w:val="a0"/>
        <w:ind w:left="0" w:firstLine="851"/>
      </w:pPr>
      <w:r>
        <w:t>Интерактивная визуализация – графическое представление работы алгоритмов и структур данных с возможностью пошагового выполнения и наблюдения за изменением данных на каждом шаге.</w:t>
      </w:r>
    </w:p>
    <w:p w14:paraId="2B031871" w14:textId="77777777" w:rsidR="002E6DD9" w:rsidRDefault="002E6DD9" w:rsidP="002E6DD9">
      <w:pPr>
        <w:pStyle w:val="a0"/>
        <w:ind w:left="0" w:firstLine="851"/>
      </w:pPr>
      <w:r>
        <w:t xml:space="preserve">ИИ-модуль – встроенный или подключаемый модуль искусственного интеллекта, анализирующий ответы пользователя, объясняющий ошибки и </w:t>
      </w:r>
      <w:proofErr w:type="spellStart"/>
      <w:r>
        <w:t>переформулирующий</w:t>
      </w:r>
      <w:proofErr w:type="spellEnd"/>
      <w:r>
        <w:t xml:space="preserve"> вопросы для лучшего усвоения материала.</w:t>
      </w:r>
    </w:p>
    <w:p w14:paraId="552A2FC5" w14:textId="77777777" w:rsidR="002E6DD9" w:rsidRDefault="002E6DD9" w:rsidP="002E6DD9">
      <w:pPr>
        <w:pStyle w:val="a0"/>
        <w:ind w:left="0" w:firstLine="851"/>
      </w:pPr>
      <w:proofErr w:type="spellStart"/>
      <w:r>
        <w:t>Фронтенд</w:t>
      </w:r>
      <w:proofErr w:type="spellEnd"/>
      <w:r>
        <w:t xml:space="preserve"> – часть веб-приложения, с которой взаимодействует пользователь, включающая интерфейс, визуализацию алгоритмов и редактор кода.</w:t>
      </w:r>
    </w:p>
    <w:p w14:paraId="576431D7" w14:textId="77777777" w:rsidR="002E6DD9" w:rsidRDefault="002E6DD9" w:rsidP="002E6DD9">
      <w:pPr>
        <w:pStyle w:val="a0"/>
        <w:ind w:left="0" w:firstLine="851"/>
      </w:pPr>
      <w:proofErr w:type="spellStart"/>
      <w:r>
        <w:t>Бэкенд</w:t>
      </w:r>
      <w:proofErr w:type="spellEnd"/>
      <w:r>
        <w:t xml:space="preserve"> – серверная часть веб-приложения, обрабатывающая запросы пользователя, хранение данных и взаимодействие с базой данных.</w:t>
      </w:r>
    </w:p>
    <w:p w14:paraId="51B6C706" w14:textId="77777777" w:rsidR="002E6DD9" w:rsidRDefault="002E6DD9" w:rsidP="002E6DD9">
      <w:pPr>
        <w:pStyle w:val="a0"/>
        <w:ind w:left="0" w:firstLine="851"/>
      </w:pPr>
      <w:r>
        <w:t>Редактор кода – компонент платформы, позволяющий пользователю писать, изменять и запускать программный код для проверки понимания алгоритмов.</w:t>
      </w:r>
    </w:p>
    <w:p w14:paraId="0B727692" w14:textId="77777777" w:rsidR="002E6DD9" w:rsidRDefault="002E6DD9" w:rsidP="002E6DD9">
      <w:pPr>
        <w:pStyle w:val="a0"/>
        <w:ind w:left="0" w:firstLine="851"/>
      </w:pPr>
      <w:r>
        <w:t>Тестовое задание – набор вопросов или практических заданий, предназначенных для проверки усвоения материала пользователем.</w:t>
      </w:r>
    </w:p>
    <w:p w14:paraId="07552C5A" w14:textId="20DE810A" w:rsidR="00BE3F46" w:rsidRPr="002E6DD9" w:rsidRDefault="002E6DD9" w:rsidP="002E6DD9">
      <w:pPr>
        <w:pStyle w:val="a0"/>
        <w:ind w:left="0" w:firstLine="851"/>
      </w:pPr>
      <w:r>
        <w:t>Прогресс пользователя – информация о прохождении тем, выполнении тестов и корректности выполнения практических заданий.</w:t>
      </w:r>
    </w:p>
    <w:p w14:paraId="63A1A4BE" w14:textId="576CBC41" w:rsidR="00A82498" w:rsidRPr="002E6DD9" w:rsidRDefault="00A82498" w:rsidP="00A82498">
      <w:pPr>
        <w:pStyle w:val="1"/>
      </w:pPr>
      <w:bookmarkStart w:id="4" w:name="_Toc215255078"/>
      <w:r w:rsidRPr="002E6DD9">
        <w:lastRenderedPageBreak/>
        <w:t>Перечень сокращений</w:t>
      </w:r>
      <w:bookmarkEnd w:id="4"/>
    </w:p>
    <w:p w14:paraId="1B8D3426" w14:textId="77777777" w:rsidR="00BE3F46" w:rsidRPr="002E6DD9" w:rsidRDefault="00BE3F46" w:rsidP="00BE3F46">
      <w:r w:rsidRPr="002E6DD9">
        <w:t>В настоящем разделе представлен перечень сокращений, используемых в данном документе.</w:t>
      </w:r>
    </w:p>
    <w:p w14:paraId="017EE375" w14:textId="378998D3" w:rsidR="00BE3F46" w:rsidRPr="002E6DD9" w:rsidRDefault="00C02CFF" w:rsidP="002C4BBD">
      <w:pPr>
        <w:pStyle w:val="a0"/>
        <w:ind w:left="0" w:firstLine="851"/>
      </w:pPr>
      <w:r w:rsidRPr="002E6DD9">
        <w:t xml:space="preserve">ОС – операционная система; </w:t>
      </w:r>
    </w:p>
    <w:p w14:paraId="31E1BA87" w14:textId="13D719DB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БД</w:t>
      </w:r>
      <w:r w:rsidRPr="002E6DD9">
        <w:rPr>
          <w:color w:val="000000" w:themeColor="text1"/>
        </w:rPr>
        <w:t xml:space="preserve"> – база данных;</w:t>
      </w:r>
    </w:p>
    <w:p w14:paraId="3BBD8AEF" w14:textId="38ABABC1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СУБД</w:t>
      </w:r>
      <w:r w:rsidRPr="002E6DD9">
        <w:rPr>
          <w:color w:val="000000" w:themeColor="text1"/>
        </w:rPr>
        <w:t xml:space="preserve"> – система управления базами данных;</w:t>
      </w:r>
    </w:p>
    <w:p w14:paraId="7187CE02" w14:textId="7279F30F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ИИ</w:t>
      </w:r>
      <w:r w:rsidRPr="002E6DD9">
        <w:rPr>
          <w:color w:val="000000" w:themeColor="text1"/>
        </w:rPr>
        <w:t xml:space="preserve"> – искусственный интеллект;</w:t>
      </w:r>
    </w:p>
    <w:p w14:paraId="01F7251B" w14:textId="02D07247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API</w:t>
      </w:r>
      <w:r w:rsidRPr="002E6DD9">
        <w:rPr>
          <w:color w:val="000000" w:themeColor="text1"/>
        </w:rPr>
        <w:t xml:space="preserve"> – </w:t>
      </w:r>
      <w:proofErr w:type="spellStart"/>
      <w:r w:rsidRPr="002E6DD9">
        <w:rPr>
          <w:color w:val="000000" w:themeColor="text1"/>
        </w:rPr>
        <w:t>application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programming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interface</w:t>
      </w:r>
      <w:proofErr w:type="spellEnd"/>
      <w:r w:rsidRPr="002E6DD9">
        <w:rPr>
          <w:color w:val="000000" w:themeColor="text1"/>
        </w:rPr>
        <w:t>, интерфейс программирования приложений;</w:t>
      </w:r>
    </w:p>
    <w:p w14:paraId="01573263" w14:textId="2A547852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UI</w:t>
      </w:r>
      <w:r w:rsidRPr="002E6DD9">
        <w:rPr>
          <w:color w:val="000000" w:themeColor="text1"/>
        </w:rPr>
        <w:t xml:space="preserve"> – </w:t>
      </w:r>
      <w:proofErr w:type="spellStart"/>
      <w:r w:rsidRPr="002E6DD9">
        <w:rPr>
          <w:color w:val="000000" w:themeColor="text1"/>
        </w:rPr>
        <w:t>user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interface</w:t>
      </w:r>
      <w:proofErr w:type="spellEnd"/>
      <w:r w:rsidRPr="002E6DD9">
        <w:rPr>
          <w:color w:val="000000" w:themeColor="text1"/>
        </w:rPr>
        <w:t>, пользовательский интерфейс;</w:t>
      </w:r>
    </w:p>
    <w:p w14:paraId="0934AE94" w14:textId="130B4E20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UX</w:t>
      </w:r>
      <w:r w:rsidRPr="002E6DD9">
        <w:rPr>
          <w:color w:val="000000" w:themeColor="text1"/>
        </w:rPr>
        <w:t xml:space="preserve"> – </w:t>
      </w:r>
      <w:proofErr w:type="spellStart"/>
      <w:r w:rsidRPr="002E6DD9">
        <w:rPr>
          <w:color w:val="000000" w:themeColor="text1"/>
        </w:rPr>
        <w:t>user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experience</w:t>
      </w:r>
      <w:proofErr w:type="spellEnd"/>
      <w:r w:rsidRPr="002E6DD9">
        <w:rPr>
          <w:color w:val="000000" w:themeColor="text1"/>
        </w:rPr>
        <w:t>, пользовательский опыт;</w:t>
      </w:r>
    </w:p>
    <w:p w14:paraId="451A0720" w14:textId="2BE14C33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HTML</w:t>
      </w:r>
      <w:r w:rsidRPr="002E6DD9">
        <w:rPr>
          <w:color w:val="000000" w:themeColor="text1"/>
        </w:rPr>
        <w:t xml:space="preserve"> – </w:t>
      </w:r>
      <w:proofErr w:type="spellStart"/>
      <w:r w:rsidRPr="002E6DD9">
        <w:rPr>
          <w:color w:val="000000" w:themeColor="text1"/>
        </w:rPr>
        <w:t>hypertext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markup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language</w:t>
      </w:r>
      <w:proofErr w:type="spellEnd"/>
      <w:r w:rsidRPr="002E6DD9">
        <w:rPr>
          <w:color w:val="000000" w:themeColor="text1"/>
        </w:rPr>
        <w:t>, язык разметки гипертекста;</w:t>
      </w:r>
    </w:p>
    <w:p w14:paraId="12903984" w14:textId="161CE541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CSS</w:t>
      </w:r>
      <w:r w:rsidRPr="002E6DD9">
        <w:rPr>
          <w:color w:val="000000" w:themeColor="text1"/>
        </w:rPr>
        <w:t xml:space="preserve"> – </w:t>
      </w:r>
      <w:proofErr w:type="spellStart"/>
      <w:r w:rsidRPr="002E6DD9">
        <w:rPr>
          <w:color w:val="000000" w:themeColor="text1"/>
        </w:rPr>
        <w:t>cascading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style</w:t>
      </w:r>
      <w:proofErr w:type="spellEnd"/>
      <w:r w:rsidRPr="002E6DD9">
        <w:rPr>
          <w:color w:val="000000" w:themeColor="text1"/>
        </w:rPr>
        <w:t xml:space="preserve"> </w:t>
      </w:r>
      <w:proofErr w:type="spellStart"/>
      <w:r w:rsidRPr="002E6DD9">
        <w:rPr>
          <w:color w:val="000000" w:themeColor="text1"/>
        </w:rPr>
        <w:t>sheets</w:t>
      </w:r>
      <w:proofErr w:type="spellEnd"/>
      <w:r w:rsidRPr="002E6DD9">
        <w:rPr>
          <w:color w:val="000000" w:themeColor="text1"/>
        </w:rPr>
        <w:t>, каскадные таблицы стилей;</w:t>
      </w:r>
    </w:p>
    <w:p w14:paraId="41FB2F4E" w14:textId="2927BC2B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r w:rsidRPr="002E6DD9">
        <w:rPr>
          <w:bCs/>
          <w:color w:val="000000" w:themeColor="text1"/>
        </w:rPr>
        <w:t>TS</w:t>
      </w:r>
      <w:r w:rsidRPr="002E6DD9">
        <w:rPr>
          <w:color w:val="000000" w:themeColor="text1"/>
        </w:rPr>
        <w:t xml:space="preserve"> – </w:t>
      </w:r>
      <w:proofErr w:type="spellStart"/>
      <w:r w:rsidRPr="002E6DD9">
        <w:rPr>
          <w:color w:val="000000" w:themeColor="text1"/>
        </w:rPr>
        <w:t>TypeScript</w:t>
      </w:r>
      <w:proofErr w:type="spellEnd"/>
      <w:r w:rsidRPr="002E6DD9">
        <w:rPr>
          <w:color w:val="000000" w:themeColor="text1"/>
        </w:rPr>
        <w:t xml:space="preserve">, язык программирования, надстройка над </w:t>
      </w:r>
      <w:proofErr w:type="spellStart"/>
      <w:r w:rsidRPr="002E6DD9">
        <w:rPr>
          <w:color w:val="000000" w:themeColor="text1"/>
        </w:rPr>
        <w:t>JavaScript</w:t>
      </w:r>
      <w:proofErr w:type="spellEnd"/>
      <w:r w:rsidRPr="002E6DD9">
        <w:rPr>
          <w:color w:val="000000" w:themeColor="text1"/>
        </w:rPr>
        <w:t>;</w:t>
      </w:r>
    </w:p>
    <w:p w14:paraId="5C529F92" w14:textId="44EDE203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proofErr w:type="spellStart"/>
      <w:r w:rsidRPr="002E6DD9">
        <w:rPr>
          <w:bCs/>
          <w:color w:val="000000" w:themeColor="text1"/>
        </w:rPr>
        <w:t>React</w:t>
      </w:r>
      <w:proofErr w:type="spellEnd"/>
      <w:r w:rsidRPr="002E6DD9">
        <w:rPr>
          <w:color w:val="000000" w:themeColor="text1"/>
        </w:rPr>
        <w:t xml:space="preserve"> – библиотека </w:t>
      </w:r>
      <w:proofErr w:type="spellStart"/>
      <w:r w:rsidRPr="002E6DD9">
        <w:rPr>
          <w:color w:val="000000" w:themeColor="text1"/>
        </w:rPr>
        <w:t>JavaScript</w:t>
      </w:r>
      <w:proofErr w:type="spellEnd"/>
      <w:r w:rsidRPr="002E6DD9">
        <w:rPr>
          <w:color w:val="000000" w:themeColor="text1"/>
        </w:rPr>
        <w:t xml:space="preserve"> для построения пользовательских интерфейсов;</w:t>
      </w:r>
    </w:p>
    <w:p w14:paraId="68C094E1" w14:textId="11C2429D" w:rsidR="002E6DD9" w:rsidRPr="002E6DD9" w:rsidRDefault="002E6DD9" w:rsidP="002E6DD9">
      <w:pPr>
        <w:pStyle w:val="a0"/>
        <w:ind w:left="0" w:firstLine="851"/>
        <w:rPr>
          <w:color w:val="000000" w:themeColor="text1"/>
        </w:rPr>
      </w:pPr>
      <w:proofErr w:type="spellStart"/>
      <w:r w:rsidRPr="002E6DD9">
        <w:rPr>
          <w:bCs/>
          <w:color w:val="000000" w:themeColor="text1"/>
        </w:rPr>
        <w:t>Bun</w:t>
      </w:r>
      <w:proofErr w:type="spellEnd"/>
      <w:r w:rsidRPr="002E6DD9">
        <w:rPr>
          <w:color w:val="000000" w:themeColor="text1"/>
        </w:rPr>
        <w:t xml:space="preserve"> – среда выполнения и пакетный менеджер для </w:t>
      </w:r>
      <w:proofErr w:type="spellStart"/>
      <w:r w:rsidRPr="002E6DD9">
        <w:rPr>
          <w:color w:val="000000" w:themeColor="text1"/>
        </w:rPr>
        <w:t>JavaScript</w:t>
      </w:r>
      <w:proofErr w:type="spellEnd"/>
      <w:r w:rsidRPr="002E6DD9">
        <w:rPr>
          <w:color w:val="000000" w:themeColor="text1"/>
        </w:rPr>
        <w:t>/</w:t>
      </w:r>
      <w:proofErr w:type="spellStart"/>
      <w:r w:rsidRPr="002E6DD9">
        <w:rPr>
          <w:color w:val="000000" w:themeColor="text1"/>
        </w:rPr>
        <w:t>TypeScript</w:t>
      </w:r>
      <w:proofErr w:type="spellEnd"/>
      <w:r w:rsidRPr="002E6DD9">
        <w:rPr>
          <w:color w:val="000000" w:themeColor="text1"/>
        </w:rPr>
        <w:t>;</w:t>
      </w:r>
    </w:p>
    <w:p w14:paraId="38600864" w14:textId="7C65345E" w:rsidR="00592879" w:rsidRDefault="00592879" w:rsidP="00592879">
      <w:pPr>
        <w:pStyle w:val="1"/>
      </w:pPr>
      <w:bookmarkStart w:id="5" w:name="_Toc215255079"/>
      <w:r>
        <w:lastRenderedPageBreak/>
        <w:t>Основные сведения о разработке</w:t>
      </w:r>
      <w:bookmarkEnd w:id="5"/>
    </w:p>
    <w:p w14:paraId="2545C63D" w14:textId="5E97E3A9" w:rsidR="00BE3F46" w:rsidRPr="00BE3F46" w:rsidRDefault="00BE3F46" w:rsidP="00BE3F46">
      <w:r>
        <w:t xml:space="preserve">В настоящем разделе представлены основные сведения о разработке </w:t>
      </w:r>
      <w:r w:rsidR="003A1AB5">
        <w:t>программной платформы</w:t>
      </w:r>
      <w:r>
        <w:t>.</w:t>
      </w:r>
    </w:p>
    <w:p w14:paraId="41078D8B" w14:textId="45FF50DE" w:rsidR="00F91124" w:rsidRDefault="00A52CF3" w:rsidP="00A52CF3">
      <w:pPr>
        <w:pStyle w:val="2"/>
      </w:pPr>
      <w:bookmarkStart w:id="6" w:name="_Toc215255080"/>
      <w:r>
        <w:t>Наименование разработки</w:t>
      </w:r>
      <w:bookmarkEnd w:id="6"/>
    </w:p>
    <w:p w14:paraId="6ECE40C4" w14:textId="55EC8966" w:rsidR="00BE3F46" w:rsidRPr="00BE3F46" w:rsidRDefault="00BE3F46" w:rsidP="00BE3F46">
      <w:r>
        <w:t xml:space="preserve">Наименование настоящей разработки является: </w:t>
      </w:r>
      <w:r w:rsidR="00531579">
        <w:t>«Электронный учебник</w:t>
      </w:r>
      <w:r w:rsidR="00531579" w:rsidRPr="00531579">
        <w:t xml:space="preserve"> "Алгоритмы и структуры данных"</w:t>
      </w:r>
      <w:r w:rsidR="00531579">
        <w:t>»</w:t>
      </w:r>
    </w:p>
    <w:p w14:paraId="4D0F4268" w14:textId="49677344" w:rsidR="00A52CF3" w:rsidRDefault="00A52CF3" w:rsidP="00A52CF3">
      <w:pPr>
        <w:pStyle w:val="2"/>
      </w:pPr>
      <w:bookmarkStart w:id="7" w:name="_Toc215255081"/>
      <w:r>
        <w:t>Цель и задачи</w:t>
      </w:r>
      <w:bookmarkEnd w:id="7"/>
    </w:p>
    <w:p w14:paraId="26FE48C0" w14:textId="77777777" w:rsidR="00504961" w:rsidRDefault="00504961" w:rsidP="00504961">
      <w:r>
        <w:t xml:space="preserve">Цель разработки — создание программного средства для интерактивного изучения алгоритмов и структур данных, позволяющего сократить время на освоение сложных концепций и повысить точность проверки усвоения материала за счёт визуализации, автоматизированной проверки заданий и интеллектуальной обратной связи. Результатом внедрения системы станет ускорение процесса самостоятельного обучения пользователей, снижение времени, которое преподаватели тратят на разбор ошибок вручную, и повышение качества получаемых знаний у обучающихся. </w:t>
      </w:r>
    </w:p>
    <w:p w14:paraId="6B4AA913" w14:textId="4776789F" w:rsidR="00504961" w:rsidRDefault="00504961" w:rsidP="00504961">
      <w:bookmarkStart w:id="8" w:name="_GoBack"/>
      <w:bookmarkEnd w:id="8"/>
      <w:r>
        <w:t>Для достижения цели необходимо:</w:t>
      </w:r>
    </w:p>
    <w:p w14:paraId="2A453531" w14:textId="77777777" w:rsidR="00504961" w:rsidRDefault="00504961" w:rsidP="00504961">
      <w:pPr>
        <w:pStyle w:val="a0"/>
        <w:ind w:left="0" w:firstLine="851"/>
      </w:pPr>
      <w:r>
        <w:t>обеспечить импорт и исполнение примеров кода и задач в распространённых форматах исходников (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Python</w:t>
      </w:r>
      <w:proofErr w:type="spellEnd"/>
      <w:r>
        <w:t>) и выполнение их в изолированной среде для демонстрации работы алгоритмов;</w:t>
      </w:r>
    </w:p>
    <w:p w14:paraId="3C1652DF" w14:textId="77777777" w:rsidR="00504961" w:rsidRDefault="00504961" w:rsidP="00504961">
      <w:pPr>
        <w:pStyle w:val="a0"/>
        <w:ind w:left="0" w:firstLine="851"/>
      </w:pPr>
      <w:r>
        <w:t>реализовать базовые инструменты предварительной подготовки к запуску кода (встроенный линтер/</w:t>
      </w:r>
      <w:proofErr w:type="spellStart"/>
      <w:r>
        <w:t>форматтер</w:t>
      </w:r>
      <w:proofErr w:type="spellEnd"/>
      <w:r>
        <w:t xml:space="preserve">, проверка корректности синтаксиса, </w:t>
      </w:r>
      <w:proofErr w:type="spellStart"/>
      <w:r>
        <w:t>валидация</w:t>
      </w:r>
      <w:proofErr w:type="spellEnd"/>
      <w:r>
        <w:t xml:space="preserve"> входных данных и безопасный </w:t>
      </w:r>
      <w:proofErr w:type="spellStart"/>
      <w:r>
        <w:t>сандбокс</w:t>
      </w:r>
      <w:proofErr w:type="spellEnd"/>
      <w:r>
        <w:t xml:space="preserve"> для выполнения);</w:t>
      </w:r>
    </w:p>
    <w:p w14:paraId="3F760616" w14:textId="77777777" w:rsidR="00504961" w:rsidRDefault="00504961" w:rsidP="00504961">
      <w:pPr>
        <w:pStyle w:val="a0"/>
        <w:ind w:left="0" w:firstLine="851"/>
      </w:pPr>
      <w:r>
        <w:t>разработать механизмы пошаговой сегментации выполнения алгоритма — разбиение процесса на дискретные шаги с фиксацией состояний данных на каждом шаге для наглядной визуализации;</w:t>
      </w:r>
    </w:p>
    <w:p w14:paraId="2DD44200" w14:textId="77777777" w:rsidR="00504961" w:rsidRDefault="00504961" w:rsidP="00504961">
      <w:pPr>
        <w:pStyle w:val="a0"/>
        <w:ind w:left="0" w:firstLine="851"/>
      </w:pPr>
      <w:r>
        <w:t>реализовать функции автоматической классификации типов ошибок в ответах и коде (логические ошибки, выход за границы, несоответствие сложности, синтаксические ошибки) и определение ключевых проблемных шагов исполнения;</w:t>
      </w:r>
    </w:p>
    <w:p w14:paraId="42F4C2D5" w14:textId="77777777" w:rsidR="00504961" w:rsidRDefault="00504961" w:rsidP="00504961">
      <w:pPr>
        <w:pStyle w:val="a0"/>
        <w:ind w:left="0" w:firstLine="851"/>
      </w:pPr>
      <w:r>
        <w:t xml:space="preserve">создать модуль поиска и анализа шаблонов в решениях пользователя (нахождение повторяющихся ошибок, неоптимальных конструкций, популярные паттерны) с отображением результатов на </w:t>
      </w:r>
      <w:proofErr w:type="spellStart"/>
      <w:r>
        <w:t>таймлайне</w:t>
      </w:r>
      <w:proofErr w:type="spellEnd"/>
      <w:r>
        <w:t>/анимации и формированием списка замечаний с временными (шаговыми) метками;</w:t>
      </w:r>
    </w:p>
    <w:p w14:paraId="4C696CD2" w14:textId="7F10070C" w:rsidR="00504961" w:rsidRPr="003A1AB5" w:rsidRDefault="00504961" w:rsidP="00504961">
      <w:pPr>
        <w:pStyle w:val="a0"/>
        <w:ind w:left="0" w:firstLine="851"/>
      </w:pPr>
      <w:r>
        <w:lastRenderedPageBreak/>
        <w:t xml:space="preserve">предусмотреть экспорт результатов проверки и аналитики (отчёты о прогрессе, </w:t>
      </w:r>
      <w:proofErr w:type="spellStart"/>
      <w:r>
        <w:t>логи</w:t>
      </w:r>
      <w:proofErr w:type="spellEnd"/>
      <w:r>
        <w:t xml:space="preserve"> выполнения, сравнительные отчёты «пользователь </w:t>
      </w:r>
      <w:proofErr w:type="spellStart"/>
      <w:r>
        <w:t>vs</w:t>
      </w:r>
      <w:proofErr w:type="spellEnd"/>
      <w:r>
        <w:t xml:space="preserve"> эталон») в распространённых форматах (PDF, CSV, JSON) для дальнейшего хранения и анализа.</w:t>
      </w:r>
    </w:p>
    <w:p w14:paraId="20BDE1E1" w14:textId="1B9148A7" w:rsidR="00BE3F46" w:rsidRPr="00BE3F46" w:rsidRDefault="00BE3F46" w:rsidP="00BE3F46">
      <w:pPr>
        <w:pStyle w:val="a0"/>
        <w:numPr>
          <w:ilvl w:val="0"/>
          <w:numId w:val="0"/>
        </w:numPr>
        <w:ind w:left="851"/>
      </w:pPr>
      <w:r w:rsidRPr="003A1AB5">
        <w:t>Выполнение вышеперечисленных задач должно обеспечить выполнение заявленной цели.</w:t>
      </w:r>
    </w:p>
    <w:p w14:paraId="52EDEC11" w14:textId="32298AF2" w:rsidR="00A52CF3" w:rsidRDefault="00847368" w:rsidP="00847368">
      <w:pPr>
        <w:pStyle w:val="2"/>
      </w:pPr>
      <w:bookmarkStart w:id="9" w:name="_Toc215255082"/>
      <w:r>
        <w:t>Сведения об участниках разработки</w:t>
      </w:r>
      <w:bookmarkEnd w:id="9"/>
    </w:p>
    <w:p w14:paraId="5C5256EC" w14:textId="7FF5DACC" w:rsidR="00BE3F46" w:rsidRPr="003A1AB5" w:rsidRDefault="00BE3F46" w:rsidP="00BE3F46">
      <w:r w:rsidRPr="003A1AB5">
        <w:t>Исполнителем проекта по настоящему документу является студент Колледжа ФГБОУ ВО «Вятский государственный ун</w:t>
      </w:r>
      <w:r w:rsidR="003A1AB5">
        <w:t>иверситет» учебной группы ИСПк-4</w:t>
      </w:r>
      <w:r w:rsidRPr="003A1AB5">
        <w:t xml:space="preserve">02-52-00 </w:t>
      </w:r>
      <w:proofErr w:type="spellStart"/>
      <w:r w:rsidR="001207A1">
        <w:t>Абдулатипова</w:t>
      </w:r>
      <w:proofErr w:type="spellEnd"/>
      <w:r w:rsidR="001207A1">
        <w:t xml:space="preserve"> Амина </w:t>
      </w:r>
      <w:proofErr w:type="spellStart"/>
      <w:r w:rsidR="001207A1">
        <w:t>Заирбеговна</w:t>
      </w:r>
      <w:proofErr w:type="spellEnd"/>
      <w:r w:rsidR="00DB10DA" w:rsidRPr="003A1AB5">
        <w:t>.</w:t>
      </w:r>
    </w:p>
    <w:p w14:paraId="0A193ADC" w14:textId="36B74DB2" w:rsidR="00847368" w:rsidRDefault="00847368" w:rsidP="00847368">
      <w:pPr>
        <w:pStyle w:val="2"/>
      </w:pPr>
      <w:bookmarkStart w:id="10" w:name="_Toc215255083"/>
      <w:r>
        <w:t>Сроки разработки</w:t>
      </w:r>
      <w:bookmarkEnd w:id="10"/>
    </w:p>
    <w:p w14:paraId="0C0DC3A3" w14:textId="77777777" w:rsidR="00BE3F46" w:rsidRPr="003A1AB5" w:rsidRDefault="00BE3F46" w:rsidP="00BE3F46">
      <w:r w:rsidRPr="003A1AB5">
        <w:t>Настоящая разработка должна быть выполнена в соответствие со следующими сроками:</w:t>
      </w:r>
    </w:p>
    <w:p w14:paraId="07170DB9" w14:textId="6889B31B" w:rsidR="00BE3F46" w:rsidRPr="003A1AB5" w:rsidRDefault="00BE3F46" w:rsidP="00BE3F46">
      <w:r w:rsidRPr="003A1AB5">
        <w:t xml:space="preserve">Начало разработки проекта: </w:t>
      </w:r>
      <w:r w:rsidR="00EE388E" w:rsidRPr="003A1AB5">
        <w:t>05</w:t>
      </w:r>
      <w:r w:rsidR="003A1AB5">
        <w:t>.09.2025</w:t>
      </w:r>
      <w:r w:rsidR="000740E1" w:rsidRPr="003A1AB5">
        <w:t>.</w:t>
      </w:r>
    </w:p>
    <w:p w14:paraId="312C7EAE" w14:textId="157C5DE2" w:rsidR="00BE3F46" w:rsidRPr="00BE3F46" w:rsidRDefault="00BE3F46" w:rsidP="00BE3F46">
      <w:r w:rsidRPr="003A1AB5">
        <w:t>Окончание разработки проекта:</w:t>
      </w:r>
      <w:r w:rsidR="003A1AB5">
        <w:t xml:space="preserve"> 10.05.2026</w:t>
      </w:r>
      <w:r w:rsidR="000740E1" w:rsidRPr="003A1AB5">
        <w:t>.</w:t>
      </w:r>
    </w:p>
    <w:p w14:paraId="65EBEE70" w14:textId="59C82654" w:rsidR="00847368" w:rsidRDefault="00847368" w:rsidP="00847368">
      <w:pPr>
        <w:pStyle w:val="2"/>
      </w:pPr>
      <w:bookmarkStart w:id="11" w:name="_Toc215255084"/>
      <w:r>
        <w:t>Назначение разработки</w:t>
      </w:r>
      <w:bookmarkEnd w:id="11"/>
    </w:p>
    <w:p w14:paraId="6E735761" w14:textId="48760F60" w:rsidR="00BE3F46" w:rsidRPr="00BE3F46" w:rsidRDefault="00BE3F46" w:rsidP="00BE3F46">
      <w:r w:rsidRPr="003A1AB5">
        <w:t>В данном разделе представлены основные сведения о назначении разработки.</w:t>
      </w:r>
    </w:p>
    <w:p w14:paraId="010130B5" w14:textId="5E4984C0" w:rsidR="00A00224" w:rsidRDefault="00A00224" w:rsidP="000E06F3">
      <w:pPr>
        <w:pStyle w:val="3"/>
      </w:pPr>
      <w:bookmarkStart w:id="12" w:name="_Toc215255085"/>
      <w:r>
        <w:t>Функциональное назначение</w:t>
      </w:r>
      <w:bookmarkEnd w:id="12"/>
    </w:p>
    <w:p w14:paraId="25048A68" w14:textId="7FFC99D9" w:rsidR="003A1AB5" w:rsidRPr="00BE3F46" w:rsidRDefault="001207A1" w:rsidP="00BE3F46">
      <w:r>
        <w:t>Функциональное назначение платформы заключается в обеспечении интерактивного и наглядного изучения тем по алгоритмам и структурам данных. Система предоставляет теоретический материал, визуализирует процессы выполнения алгоритмов и позволяет пользователю пошагово просматривать, как работает тот или иной метод. Также реализована функция проверки знаний — в виде тестов и заданий, где при ошибке встроенный ИИ анализирует ответ, объясняет допущенную ошибку и формулирует вопрос заново для лучшего усвоения материала.</w:t>
      </w:r>
    </w:p>
    <w:p w14:paraId="71F9BF52" w14:textId="18506398" w:rsidR="00A00224" w:rsidRDefault="00A00224" w:rsidP="000E06F3">
      <w:pPr>
        <w:pStyle w:val="3"/>
      </w:pPr>
      <w:bookmarkStart w:id="13" w:name="_Toc215255086"/>
      <w:r>
        <w:t>Эксплуатационное назначение</w:t>
      </w:r>
      <w:bookmarkEnd w:id="13"/>
    </w:p>
    <w:p w14:paraId="06E4F057" w14:textId="5C245BF9" w:rsidR="00BE3F46" w:rsidRPr="00BE3F46" w:rsidRDefault="001207A1" w:rsidP="00BE3F46">
      <w:r>
        <w:t xml:space="preserve">Эксплуатационное назначение программной платформы состоит в предоставлении учащимся и преподавателям удобного инструмента для самостоятельного и интерактивного изучения алгоритмов и структур данных. Платформа способствует повышению качества обучения за счет наглядных визуализаций, интерактивных симуляций и интеллектуальной поддержки при изучении сложных тем. Использование системы позволяет сделать процесс обучения более </w:t>
      </w:r>
      <w:r>
        <w:lastRenderedPageBreak/>
        <w:t>понятным, увлекательным и эффективным, а также способствует формированию глубокого понимания принципов работы алгоритмов.</w:t>
      </w:r>
    </w:p>
    <w:p w14:paraId="41CED6DE" w14:textId="127F2687" w:rsidR="00592879" w:rsidRDefault="00E61B22" w:rsidP="00E61B22">
      <w:pPr>
        <w:pStyle w:val="1"/>
      </w:pPr>
      <w:bookmarkStart w:id="14" w:name="_Toc215255087"/>
      <w:r>
        <w:lastRenderedPageBreak/>
        <w:t>О</w:t>
      </w:r>
      <w:r w:rsidR="00FC6AE0">
        <w:t>писание</w:t>
      </w:r>
      <w:r>
        <w:t xml:space="preserve"> предметной области</w:t>
      </w:r>
      <w:bookmarkEnd w:id="14"/>
    </w:p>
    <w:p w14:paraId="6BC941D3" w14:textId="4FBA0B01" w:rsidR="001207A1" w:rsidRDefault="001207A1" w:rsidP="001207A1">
      <w:r>
        <w:t>Формирование цифровой образовательной среды в сфере подготовки IT-специалистов требует внедрения инструментов, обеспечивающих наглядное и интерактивное изучение сложных теоретических тем. Одной из ключевых задач современного образовательного процесса является создание системы, объединяющей изучение теории, визуализацию выполнения алгоритмов и контроль усвоения материала через тестирование и интеллектуальную обратную связь.</w:t>
      </w:r>
    </w:p>
    <w:p w14:paraId="22EF3231" w14:textId="77777777" w:rsidR="001207A1" w:rsidRDefault="001207A1" w:rsidP="001207A1">
      <w:r>
        <w:t>В настоящее время обучение алгоритмам и структурам данных во многих образовательных организациях часто ограничивается традиционными форматами — текстовыми конспектами, презентациями и статичными примерами кода. Это приводит к снижению интереса студентов, затрудняет понимание динамики работы алгоритмов и не позволяет своевременно выявлять пробелы в знаниях.</w:t>
      </w:r>
    </w:p>
    <w:p w14:paraId="4D654310" w14:textId="77777777" w:rsidR="001207A1" w:rsidRDefault="001207A1" w:rsidP="001207A1">
      <w:r>
        <w:t>Основными причинами такой ситуации являются недостаточная интерактивность существующих учебных материалов, отсутствие визуальных инструментов, демонстрирующих пошаговое выполнение алгоритмов, и низкий уровень персонализации обучения. Кроме того, в образовательных платформах редко реализуются механизмы интеллектуальной поддержки — объяснения ошибок, адаптации вопросов под уровень знаний учащегося и формирования индивидуальной траектории обучения.</w:t>
      </w:r>
    </w:p>
    <w:p w14:paraId="40CA9EAB" w14:textId="77777777" w:rsidR="001207A1" w:rsidRDefault="001207A1" w:rsidP="001207A1">
      <w:r>
        <w:t>Следовательно, возникает противоречие между необходимостью повышения качества преподавания алгоритмов и структур данных и отсутствием специализированных цифровых инструментов, обеспечивающих визуализацию, интерактивность и интеллектуальную поддержку обучения.</w:t>
      </w:r>
    </w:p>
    <w:p w14:paraId="3835E881" w14:textId="4ECCDB77" w:rsidR="001207A1" w:rsidRDefault="001207A1" w:rsidP="001207A1">
      <w:r>
        <w:t>Если разработать систему, объединяющую теоретический материал, визуальные симуляции алгоритмов, а также интеллектуальную проверку знаний с помощью ИИ-модуля, то это позволит значительно повысить качество усвоения материала и сделать процесс обучения более увлекательным и понятным.</w:t>
      </w:r>
    </w:p>
    <w:p w14:paraId="4E19CCA6" w14:textId="14EAB068" w:rsidR="001207A1" w:rsidRDefault="001207A1" w:rsidP="001207A1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EB9BDFB" w14:textId="71BF996A" w:rsidR="007A12D9" w:rsidRDefault="00F822D0" w:rsidP="001207A1">
      <w:r>
        <w:lastRenderedPageBreak/>
        <w:t>Первым рассматриваемым аналогом является</w:t>
      </w:r>
      <w:r w:rsidR="001207A1" w:rsidRPr="001207A1">
        <w:t xml:space="preserve"> </w:t>
      </w:r>
      <w:r w:rsidR="007A12D9">
        <w:t>«</w:t>
      </w:r>
      <w:proofErr w:type="spellStart"/>
      <w:r w:rsidR="001207A1" w:rsidRPr="001207A1">
        <w:t>VisuAlgo</w:t>
      </w:r>
      <w:proofErr w:type="spellEnd"/>
      <w:r w:rsidR="007A12D9">
        <w:t>»</w:t>
      </w:r>
      <w:r w:rsidR="007A12D9" w:rsidRPr="007A12D9">
        <w:t xml:space="preserve"> -</w:t>
      </w:r>
      <w:r w:rsidR="007A12D9">
        <w:t xml:space="preserve"> </w:t>
      </w:r>
      <w:r w:rsidR="007A12D9" w:rsidRPr="007A12D9">
        <w:t>[</w:t>
      </w:r>
      <w:hyperlink r:id="rId11" w:history="1">
        <w:r w:rsidR="007A12D9" w:rsidRPr="007A12D9">
          <w:rPr>
            <w:rStyle w:val="a6"/>
            <w:lang w:val="en-US"/>
          </w:rPr>
          <w:t>https</w:t>
        </w:r>
        <w:r w:rsidR="007A12D9" w:rsidRPr="007A12D9">
          <w:rPr>
            <w:rStyle w:val="a6"/>
          </w:rPr>
          <w:t>://</w:t>
        </w:r>
        <w:proofErr w:type="spellStart"/>
        <w:r w:rsidR="007A12D9" w:rsidRPr="007A12D9">
          <w:rPr>
            <w:rStyle w:val="a6"/>
            <w:lang w:val="en-US"/>
          </w:rPr>
          <w:t>visualgo</w:t>
        </w:r>
        <w:proofErr w:type="spellEnd"/>
        <w:r w:rsidR="007A12D9" w:rsidRPr="007A12D9">
          <w:rPr>
            <w:rStyle w:val="a6"/>
          </w:rPr>
          <w:t>.</w:t>
        </w:r>
        <w:r w:rsidR="007A12D9" w:rsidRPr="007A12D9">
          <w:rPr>
            <w:rStyle w:val="a6"/>
            <w:lang w:val="en-US"/>
          </w:rPr>
          <w:t>net</w:t>
        </w:r>
        <w:r w:rsidR="007A12D9" w:rsidRPr="007A12D9">
          <w:rPr>
            <w:rStyle w:val="a6"/>
          </w:rPr>
          <w:t>/</w:t>
        </w:r>
        <w:proofErr w:type="spellStart"/>
        <w:r w:rsidR="007A12D9" w:rsidRPr="007A12D9">
          <w:rPr>
            <w:rStyle w:val="a6"/>
            <w:lang w:val="en-US"/>
          </w:rPr>
          <w:t>en</w:t>
        </w:r>
        <w:proofErr w:type="spellEnd"/>
      </w:hyperlink>
      <w:r w:rsidR="007A12D9" w:rsidRPr="007A12D9">
        <w:t>]</w:t>
      </w:r>
      <w:r>
        <w:t xml:space="preserve">. </w:t>
      </w:r>
      <w:r w:rsidR="001207A1">
        <w:t xml:space="preserve">Образовательная онлайн-платформа, созданная для визуализации работы алгоритмов и структур данных. </w:t>
      </w:r>
    </w:p>
    <w:p w14:paraId="3C2EE1CF" w14:textId="3CD2D171" w:rsidR="001207A1" w:rsidRDefault="001207A1" w:rsidP="001207A1">
      <w:r>
        <w:t>Система позволяет пользователям наблюдать за пошаговым выполнением алгоритмов и просматривать анимации сортировок, поиска, графов и деревьев. Предназначена для самостоятельного изучения и поддержки преподавателей при объяснении сложных концепций.</w:t>
      </w:r>
    </w:p>
    <w:p w14:paraId="3CEA2366" w14:textId="77777777" w:rsidR="001207A1" w:rsidRDefault="001207A1" w:rsidP="001207A1"/>
    <w:p w14:paraId="5E2534AE" w14:textId="213867FF" w:rsidR="001207A1" w:rsidRDefault="001207A1" w:rsidP="001207A1">
      <w:pPr>
        <w:ind w:firstLine="0"/>
        <w:jc w:val="center"/>
      </w:pPr>
      <w:r w:rsidRPr="001207A1">
        <w:rPr>
          <w:noProof/>
        </w:rPr>
        <w:drawing>
          <wp:inline distT="0" distB="0" distL="0" distR="0" wp14:anchorId="39D54E0A" wp14:editId="6BF34E53">
            <wp:extent cx="4523412" cy="1695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443" cy="17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7197" w14:textId="1291F40C" w:rsidR="001207A1" w:rsidRDefault="001207A1" w:rsidP="00781ACF">
      <w:pPr>
        <w:ind w:firstLine="0"/>
        <w:jc w:val="center"/>
      </w:pPr>
      <w:r>
        <w:t xml:space="preserve">Рисунок 1 – </w:t>
      </w:r>
      <w:r w:rsidR="007A12D9">
        <w:t>Внешний вид сервиса «</w:t>
      </w:r>
      <w:proofErr w:type="spellStart"/>
      <w:r w:rsidR="007A12D9">
        <w:rPr>
          <w:lang w:val="en-US"/>
        </w:rPr>
        <w:t>VisuAlgo</w:t>
      </w:r>
      <w:proofErr w:type="spellEnd"/>
      <w:r w:rsidR="007A12D9">
        <w:t>»</w:t>
      </w:r>
    </w:p>
    <w:p w14:paraId="5C678415" w14:textId="77777777" w:rsidR="00F822D0" w:rsidRDefault="00F822D0" w:rsidP="00F822D0">
      <w:r>
        <w:t>Преимущества:</w:t>
      </w:r>
    </w:p>
    <w:p w14:paraId="719B5291" w14:textId="0A62B1F9" w:rsidR="007A12D9" w:rsidRDefault="007A12D9" w:rsidP="007A12D9">
      <w:pPr>
        <w:pStyle w:val="a0"/>
        <w:numPr>
          <w:ilvl w:val="0"/>
          <w:numId w:val="24"/>
        </w:numPr>
      </w:pPr>
      <w:r>
        <w:t>Большое количество визуализаций по темам алгоритмов и структур данных;</w:t>
      </w:r>
    </w:p>
    <w:p w14:paraId="6EBB8387" w14:textId="77777777" w:rsidR="007A12D9" w:rsidRDefault="007A12D9" w:rsidP="007A12D9">
      <w:pPr>
        <w:pStyle w:val="a0"/>
        <w:numPr>
          <w:ilvl w:val="0"/>
          <w:numId w:val="24"/>
        </w:numPr>
      </w:pPr>
      <w:r>
        <w:t>Пошаговое выполнение алгоритмов с пояснениями;</w:t>
      </w:r>
    </w:p>
    <w:p w14:paraId="00186C74" w14:textId="77777777" w:rsidR="007A12D9" w:rsidRDefault="007A12D9" w:rsidP="007A12D9">
      <w:pPr>
        <w:pStyle w:val="a0"/>
        <w:numPr>
          <w:ilvl w:val="0"/>
          <w:numId w:val="24"/>
        </w:numPr>
      </w:pPr>
      <w:r>
        <w:t>Бесплатный доступ и простота использования;</w:t>
      </w:r>
    </w:p>
    <w:p w14:paraId="2B1A1EBD" w14:textId="77777777" w:rsidR="007A12D9" w:rsidRDefault="007A12D9" w:rsidP="007A12D9">
      <w:pPr>
        <w:pStyle w:val="a0"/>
        <w:numPr>
          <w:ilvl w:val="0"/>
          <w:numId w:val="24"/>
        </w:numPr>
      </w:pPr>
      <w:r>
        <w:t>Возможность использовать в учебных целях без установки дополнительного ПО.</w:t>
      </w:r>
    </w:p>
    <w:p w14:paraId="35898C3E" w14:textId="1A2F7EA4" w:rsidR="00F822D0" w:rsidRDefault="00F822D0" w:rsidP="007A12D9">
      <w:r>
        <w:t>Недостатки:</w:t>
      </w:r>
    </w:p>
    <w:p w14:paraId="5AD22000" w14:textId="77777777" w:rsidR="007A12D9" w:rsidRDefault="007A12D9" w:rsidP="007A12D9">
      <w:pPr>
        <w:pStyle w:val="a0"/>
        <w:numPr>
          <w:ilvl w:val="0"/>
          <w:numId w:val="25"/>
        </w:numPr>
      </w:pPr>
      <w:r>
        <w:t>Отсутствие полноценной системы тестирования и проверки знаний;</w:t>
      </w:r>
    </w:p>
    <w:p w14:paraId="2B6BF374" w14:textId="77777777" w:rsidR="007A12D9" w:rsidRDefault="007A12D9" w:rsidP="007A12D9">
      <w:pPr>
        <w:pStyle w:val="a0"/>
        <w:numPr>
          <w:ilvl w:val="0"/>
          <w:numId w:val="25"/>
        </w:numPr>
      </w:pPr>
      <w:r>
        <w:t>Нет адаптации под индивидуальный уровень подготовки пользователя;</w:t>
      </w:r>
    </w:p>
    <w:p w14:paraId="00591CD8" w14:textId="090D7B45" w:rsidR="007A12D9" w:rsidRDefault="007A12D9" w:rsidP="007A12D9">
      <w:pPr>
        <w:pStyle w:val="a0"/>
        <w:numPr>
          <w:ilvl w:val="0"/>
          <w:numId w:val="25"/>
        </w:numPr>
      </w:pPr>
      <w:r>
        <w:t xml:space="preserve">Интерфейс частично устаревший и </w:t>
      </w:r>
      <w:proofErr w:type="spellStart"/>
      <w:r>
        <w:t>неинтерактивный</w:t>
      </w:r>
      <w:proofErr w:type="spellEnd"/>
      <w:r>
        <w:t xml:space="preserve"> в части пользовательских действий;</w:t>
      </w:r>
    </w:p>
    <w:p w14:paraId="265E99AD" w14:textId="77777777" w:rsidR="007A12D9" w:rsidRDefault="007A12D9" w:rsidP="007A12D9">
      <w:pPr>
        <w:pStyle w:val="a0"/>
        <w:numPr>
          <w:ilvl w:val="0"/>
          <w:numId w:val="25"/>
        </w:numPr>
      </w:pPr>
      <w:r>
        <w:t>Отсутствие поддержки искусственного интеллекта для объяснения ошибок.</w:t>
      </w:r>
    </w:p>
    <w:p w14:paraId="2179284C" w14:textId="77777777" w:rsidR="007A12D9" w:rsidRDefault="007A12D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84E56E0" w14:textId="4816C8B9" w:rsidR="00715FB5" w:rsidRDefault="007A12D9" w:rsidP="007A12D9">
      <w:r>
        <w:lastRenderedPageBreak/>
        <w:t xml:space="preserve">Вторым </w:t>
      </w:r>
      <w:r w:rsidR="00715FB5">
        <w:t>аналогом является</w:t>
      </w:r>
      <w:r w:rsidRPr="007A12D9">
        <w:t xml:space="preserve"> </w:t>
      </w:r>
      <w:r>
        <w:t>«</w:t>
      </w:r>
      <w:proofErr w:type="spellStart"/>
      <w:r>
        <w:rPr>
          <w:lang w:val="en-US"/>
        </w:rPr>
        <w:t>AlgoExpert</w:t>
      </w:r>
      <w:proofErr w:type="spellEnd"/>
      <w:r>
        <w:t xml:space="preserve">» - </w:t>
      </w:r>
      <w:r w:rsidRPr="007A12D9">
        <w:t>[</w:t>
      </w:r>
      <w:hyperlink r:id="rId13" w:history="1">
        <w:r w:rsidRPr="007A12D9">
          <w:rPr>
            <w:rStyle w:val="a6"/>
            <w:lang w:val="en-US"/>
          </w:rPr>
          <w:t>https</w:t>
        </w:r>
        <w:r w:rsidRPr="007A12D9">
          <w:rPr>
            <w:rStyle w:val="a6"/>
          </w:rPr>
          <w:t>://</w:t>
        </w:r>
        <w:r w:rsidRPr="007A12D9">
          <w:rPr>
            <w:rStyle w:val="a6"/>
            <w:lang w:val="en-US"/>
          </w:rPr>
          <w:t>www</w:t>
        </w:r>
        <w:r w:rsidRPr="007A12D9">
          <w:rPr>
            <w:rStyle w:val="a6"/>
          </w:rPr>
          <w:t>.</w:t>
        </w:r>
        <w:proofErr w:type="spellStart"/>
        <w:r w:rsidRPr="007A12D9">
          <w:rPr>
            <w:rStyle w:val="a6"/>
            <w:lang w:val="en-US"/>
          </w:rPr>
          <w:t>algoexpert</w:t>
        </w:r>
        <w:proofErr w:type="spellEnd"/>
        <w:r w:rsidRPr="007A12D9">
          <w:rPr>
            <w:rStyle w:val="a6"/>
          </w:rPr>
          <w:t>.</w:t>
        </w:r>
        <w:proofErr w:type="spellStart"/>
        <w:r w:rsidRPr="007A12D9">
          <w:rPr>
            <w:rStyle w:val="a6"/>
            <w:lang w:val="en-US"/>
          </w:rPr>
          <w:t>io</w:t>
        </w:r>
        <w:proofErr w:type="spellEnd"/>
        <w:r w:rsidRPr="007A12D9">
          <w:rPr>
            <w:rStyle w:val="a6"/>
          </w:rPr>
          <w:t>/</w:t>
        </w:r>
        <w:r w:rsidRPr="007A12D9">
          <w:rPr>
            <w:rStyle w:val="a6"/>
            <w:lang w:val="en-US"/>
          </w:rPr>
          <w:t>product</w:t>
        </w:r>
      </w:hyperlink>
      <w:r w:rsidRPr="007A12D9">
        <w:t>]</w:t>
      </w:r>
      <w:r w:rsidR="00715FB5">
        <w:t>.</w:t>
      </w:r>
      <w:r w:rsidRPr="007A12D9">
        <w:t xml:space="preserve"> </w:t>
      </w:r>
      <w:r w:rsidR="00715FB5" w:rsidRPr="00715FB5">
        <w:t xml:space="preserve"> </w:t>
      </w:r>
      <w:r w:rsidRPr="007A12D9">
        <w:t xml:space="preserve">Коммерческая образовательная платформа, предназначенная для подготовки к техническим собеседованиям. Содержит теоретические материалы, </w:t>
      </w:r>
      <w:proofErr w:type="spellStart"/>
      <w:r w:rsidRPr="007A12D9">
        <w:t>видеоразборы</w:t>
      </w:r>
      <w:proofErr w:type="spellEnd"/>
      <w:r w:rsidRPr="007A12D9">
        <w:t xml:space="preserve"> и задачи по алгоритмам и структурам данных.</w:t>
      </w:r>
    </w:p>
    <w:p w14:paraId="2D1F423E" w14:textId="77777777" w:rsidR="007A12D9" w:rsidRDefault="007A12D9" w:rsidP="007A12D9"/>
    <w:p w14:paraId="63B8A1F0" w14:textId="060E3CAA" w:rsidR="007A12D9" w:rsidRDefault="007A12D9" w:rsidP="007A12D9">
      <w:pPr>
        <w:ind w:firstLine="0"/>
        <w:jc w:val="center"/>
      </w:pPr>
      <w:r w:rsidRPr="007A12D9">
        <w:rPr>
          <w:noProof/>
        </w:rPr>
        <w:drawing>
          <wp:inline distT="0" distB="0" distL="0" distR="0" wp14:anchorId="50C09412" wp14:editId="3B607C75">
            <wp:extent cx="4810125" cy="1807154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279" cy="18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F616" w14:textId="7DD6C7C8" w:rsidR="007A12D9" w:rsidRDefault="007A12D9" w:rsidP="00781ACF">
      <w:pPr>
        <w:ind w:firstLine="0"/>
        <w:jc w:val="center"/>
      </w:pPr>
      <w:r>
        <w:t>Рисунок 2 – Внешний вид сервиса «</w:t>
      </w:r>
      <w:proofErr w:type="spellStart"/>
      <w:r>
        <w:rPr>
          <w:lang w:val="en-US"/>
        </w:rPr>
        <w:t>AlgoExpert</w:t>
      </w:r>
      <w:proofErr w:type="spellEnd"/>
      <w:r>
        <w:t>»</w:t>
      </w:r>
    </w:p>
    <w:p w14:paraId="6C71B5E7" w14:textId="407BF20F" w:rsidR="00715FB5" w:rsidRDefault="00715FB5" w:rsidP="00715FB5">
      <w:r>
        <w:t>Преимущества:</w:t>
      </w:r>
    </w:p>
    <w:p w14:paraId="489F4CB8" w14:textId="77777777" w:rsidR="007A12D9" w:rsidRDefault="007A12D9" w:rsidP="007A12D9">
      <w:pPr>
        <w:pStyle w:val="a0"/>
        <w:numPr>
          <w:ilvl w:val="0"/>
          <w:numId w:val="27"/>
        </w:numPr>
      </w:pPr>
      <w:r>
        <w:t>Глубокое и практико-ориентированное содержание;</w:t>
      </w:r>
    </w:p>
    <w:p w14:paraId="4B4F674B" w14:textId="77777777" w:rsidR="007A12D9" w:rsidRDefault="007A12D9" w:rsidP="007A12D9">
      <w:pPr>
        <w:pStyle w:val="a0"/>
        <w:numPr>
          <w:ilvl w:val="0"/>
          <w:numId w:val="27"/>
        </w:numPr>
      </w:pPr>
      <w:proofErr w:type="spellStart"/>
      <w:r>
        <w:t>Видеообъяснения</w:t>
      </w:r>
      <w:proofErr w:type="spellEnd"/>
      <w:r>
        <w:t xml:space="preserve"> и демонстрация оптимальных решений;</w:t>
      </w:r>
    </w:p>
    <w:p w14:paraId="1D898F97" w14:textId="77777777" w:rsidR="007A12D9" w:rsidRDefault="007A12D9" w:rsidP="007A12D9">
      <w:pPr>
        <w:pStyle w:val="a0"/>
        <w:numPr>
          <w:ilvl w:val="0"/>
          <w:numId w:val="27"/>
        </w:numPr>
      </w:pPr>
      <w:r>
        <w:t>Система тестирования с автоматической проверкой решений;</w:t>
      </w:r>
    </w:p>
    <w:p w14:paraId="4922B88A" w14:textId="77777777" w:rsidR="007A12D9" w:rsidRDefault="007A12D9" w:rsidP="007A12D9">
      <w:pPr>
        <w:pStyle w:val="a0"/>
        <w:numPr>
          <w:ilvl w:val="0"/>
          <w:numId w:val="27"/>
        </w:numPr>
      </w:pPr>
      <w:r>
        <w:t>Доступ к большому количеству практических заданий.</w:t>
      </w:r>
    </w:p>
    <w:p w14:paraId="03C81F21" w14:textId="58477A11" w:rsidR="00715FB5" w:rsidRDefault="00715FB5" w:rsidP="007A12D9">
      <w:r>
        <w:t>Недостатки:</w:t>
      </w:r>
    </w:p>
    <w:p w14:paraId="2D07A85D" w14:textId="77777777" w:rsidR="007A12D9" w:rsidRDefault="007A12D9" w:rsidP="007A12D9">
      <w:pPr>
        <w:pStyle w:val="a0"/>
        <w:numPr>
          <w:ilvl w:val="0"/>
          <w:numId w:val="26"/>
        </w:numPr>
      </w:pPr>
      <w:r>
        <w:t>Платная подписка, ограничивающая доступ к контенту;</w:t>
      </w:r>
    </w:p>
    <w:p w14:paraId="47B53950" w14:textId="77777777" w:rsidR="007A12D9" w:rsidRDefault="007A12D9" w:rsidP="007A12D9">
      <w:pPr>
        <w:pStyle w:val="a0"/>
        <w:numPr>
          <w:ilvl w:val="0"/>
          <w:numId w:val="26"/>
        </w:numPr>
      </w:pPr>
      <w:r>
        <w:t>Отсутствие визуализации выполнения алгоритмов в реальном времени;</w:t>
      </w:r>
    </w:p>
    <w:p w14:paraId="44BF12EA" w14:textId="77777777" w:rsidR="007A12D9" w:rsidRDefault="007A12D9" w:rsidP="007A12D9">
      <w:pPr>
        <w:pStyle w:val="a0"/>
        <w:numPr>
          <w:ilvl w:val="0"/>
          <w:numId w:val="26"/>
        </w:numPr>
      </w:pPr>
      <w:r>
        <w:t>Нет адаптивной системы обучения под уровень знаний пользователя;</w:t>
      </w:r>
    </w:p>
    <w:p w14:paraId="54CBAEC5" w14:textId="40539D66" w:rsidR="007A12D9" w:rsidRDefault="007A12D9" w:rsidP="007A12D9">
      <w:pPr>
        <w:pStyle w:val="a0"/>
        <w:numPr>
          <w:ilvl w:val="0"/>
          <w:numId w:val="26"/>
        </w:numPr>
      </w:pPr>
      <w:r>
        <w:t>Не реализована поддержка интерактивного объяснения ошибок.</w:t>
      </w:r>
    </w:p>
    <w:p w14:paraId="502541A1" w14:textId="6ECC9B83" w:rsidR="007A12D9" w:rsidRDefault="007A12D9" w:rsidP="007A12D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F17BA54" w14:textId="0168A494" w:rsidR="00715FB5" w:rsidRDefault="00715FB5" w:rsidP="00715FB5">
      <w:r>
        <w:lastRenderedPageBreak/>
        <w:t xml:space="preserve">Третьим рассматриваемым аналогом является </w:t>
      </w:r>
      <w:proofErr w:type="spellStart"/>
      <w:r w:rsidR="007A12D9">
        <w:t>Algorithm</w:t>
      </w:r>
      <w:proofErr w:type="spellEnd"/>
      <w:r w:rsidR="007A12D9">
        <w:t xml:space="preserve"> </w:t>
      </w:r>
      <w:proofErr w:type="spellStart"/>
      <w:r w:rsidR="007A12D9">
        <w:t>Visualizer</w:t>
      </w:r>
      <w:proofErr w:type="spellEnd"/>
      <w:r w:rsidR="007A12D9">
        <w:t xml:space="preserve"> – </w:t>
      </w:r>
      <w:r w:rsidR="007A12D9" w:rsidRPr="007A12D9">
        <w:t>[</w:t>
      </w:r>
      <w:hyperlink r:id="rId15" w:history="1">
        <w:r w:rsidR="007A12D9">
          <w:rPr>
            <w:rStyle w:val="a6"/>
          </w:rPr>
          <w:t>https://algorithm-visualizer.org/</w:t>
        </w:r>
      </w:hyperlink>
      <w:r w:rsidR="007A12D9">
        <w:t>]</w:t>
      </w:r>
      <w:r>
        <w:t xml:space="preserve"> </w:t>
      </w:r>
      <w:r w:rsidR="007A12D9">
        <w:t>Онлайн-платформа с открытым исходным кодом, позволяющая визуализировать выполнение различных алгоритмов. Пользователь может просматривать, как изменяются данные при работе алгоритма, и даже добавлять собственные реализации.</w:t>
      </w:r>
    </w:p>
    <w:p w14:paraId="267E60B7" w14:textId="53229E30" w:rsidR="007A12D9" w:rsidRDefault="007A12D9" w:rsidP="00715FB5"/>
    <w:p w14:paraId="721B87D4" w14:textId="6E037D0D" w:rsidR="007A12D9" w:rsidRDefault="007A12D9" w:rsidP="007A12D9">
      <w:pPr>
        <w:ind w:firstLine="0"/>
        <w:jc w:val="center"/>
      </w:pPr>
      <w:r w:rsidRPr="007A12D9">
        <w:rPr>
          <w:noProof/>
        </w:rPr>
        <w:drawing>
          <wp:inline distT="0" distB="0" distL="0" distR="0" wp14:anchorId="2DF2E6C7" wp14:editId="31EB05CF">
            <wp:extent cx="4610100" cy="1730651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821" cy="17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4CA4" w14:textId="561EF533" w:rsidR="007A12D9" w:rsidRDefault="007A12D9" w:rsidP="00781ACF">
      <w:pPr>
        <w:ind w:firstLine="0"/>
        <w:jc w:val="center"/>
      </w:pPr>
      <w:r>
        <w:t>Рисунок 3 – Внешний вид сервиса «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Visualizer</w:t>
      </w:r>
      <w:proofErr w:type="spellEnd"/>
      <w:r>
        <w:t>»</w:t>
      </w:r>
    </w:p>
    <w:p w14:paraId="75AD4BDF" w14:textId="51B19CF4" w:rsidR="00715FB5" w:rsidRDefault="00715FB5" w:rsidP="00715FB5">
      <w:r>
        <w:t>Преимущества:</w:t>
      </w:r>
    </w:p>
    <w:p w14:paraId="2D83555F" w14:textId="77777777" w:rsidR="00781ACF" w:rsidRDefault="00781ACF" w:rsidP="00781ACF">
      <w:pPr>
        <w:pStyle w:val="a0"/>
        <w:numPr>
          <w:ilvl w:val="0"/>
          <w:numId w:val="29"/>
        </w:numPr>
      </w:pPr>
      <w:r>
        <w:t>Поддержка множества языков программирования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 и др.);</w:t>
      </w:r>
    </w:p>
    <w:p w14:paraId="12BE4FC8" w14:textId="77777777" w:rsidR="00781ACF" w:rsidRDefault="00781ACF" w:rsidP="00781ACF">
      <w:pPr>
        <w:pStyle w:val="a0"/>
        <w:numPr>
          <w:ilvl w:val="0"/>
          <w:numId w:val="29"/>
        </w:numPr>
      </w:pPr>
      <w:r>
        <w:t>Интерактивное отображение шагов выполнения алгоритма;</w:t>
      </w:r>
    </w:p>
    <w:p w14:paraId="773B5422" w14:textId="77777777" w:rsidR="00781ACF" w:rsidRDefault="00781ACF" w:rsidP="00781ACF">
      <w:pPr>
        <w:pStyle w:val="a0"/>
        <w:numPr>
          <w:ilvl w:val="0"/>
          <w:numId w:val="29"/>
        </w:numPr>
      </w:pPr>
      <w:r>
        <w:t>Возможность редактирования и добавления собственных примеров;</w:t>
      </w:r>
    </w:p>
    <w:p w14:paraId="0DEB0F35" w14:textId="66D15977" w:rsidR="00781ACF" w:rsidRDefault="00781ACF" w:rsidP="00781ACF">
      <w:pPr>
        <w:pStyle w:val="a0"/>
        <w:numPr>
          <w:ilvl w:val="0"/>
          <w:numId w:val="29"/>
        </w:numPr>
      </w:pPr>
      <w:r>
        <w:t xml:space="preserve">Открытый исходный код. </w:t>
      </w:r>
    </w:p>
    <w:p w14:paraId="3B8A7CAA" w14:textId="152A2C1D" w:rsidR="00715FB5" w:rsidRDefault="00715FB5" w:rsidP="00781ACF">
      <w:r>
        <w:t>Недостатки:</w:t>
      </w:r>
    </w:p>
    <w:p w14:paraId="35E98FE6" w14:textId="77777777" w:rsidR="00781ACF" w:rsidRDefault="00781ACF" w:rsidP="00781ACF">
      <w:pPr>
        <w:pStyle w:val="a0"/>
        <w:numPr>
          <w:ilvl w:val="0"/>
          <w:numId w:val="28"/>
        </w:numPr>
      </w:pPr>
      <w:r>
        <w:t>Отсутствие встроенных учебных материалов и теоретической базы;</w:t>
      </w:r>
    </w:p>
    <w:p w14:paraId="749A301F" w14:textId="77777777" w:rsidR="00781ACF" w:rsidRDefault="00781ACF" w:rsidP="00781ACF">
      <w:pPr>
        <w:pStyle w:val="a0"/>
        <w:numPr>
          <w:ilvl w:val="0"/>
          <w:numId w:val="28"/>
        </w:numPr>
      </w:pPr>
      <w:r>
        <w:t>Нет системы тестов и проверки знаний;</w:t>
      </w:r>
    </w:p>
    <w:p w14:paraId="3E43AD7B" w14:textId="77777777" w:rsidR="00781ACF" w:rsidRDefault="00781ACF" w:rsidP="00781ACF">
      <w:pPr>
        <w:pStyle w:val="a0"/>
        <w:numPr>
          <w:ilvl w:val="0"/>
          <w:numId w:val="28"/>
        </w:numPr>
      </w:pPr>
      <w:r>
        <w:t>Сложность интерфейса для начинающих пользователей;</w:t>
      </w:r>
    </w:p>
    <w:p w14:paraId="656F0D1E" w14:textId="77777777" w:rsidR="00781ACF" w:rsidRDefault="00781ACF" w:rsidP="00781ACF">
      <w:pPr>
        <w:pStyle w:val="a0"/>
        <w:numPr>
          <w:ilvl w:val="0"/>
          <w:numId w:val="28"/>
        </w:numPr>
      </w:pPr>
      <w:r>
        <w:t xml:space="preserve">Не реализована интеллектуальная обратная связь при ошибках. </w:t>
      </w:r>
    </w:p>
    <w:p w14:paraId="77490BD0" w14:textId="6C20FC6D" w:rsidR="00781ACF" w:rsidRDefault="00813A65" w:rsidP="00781ACF">
      <w:r>
        <w:t xml:space="preserve">Таким образом, </w:t>
      </w:r>
      <w:r w:rsidR="00781ACF">
        <w:t>каждая из рассмотренных систем демонстрирует отдельные сильные стороны в обучении алгоритмам и структурам данных. Однако ни одна из них не объединяет все необходимые элементы в единую систему. Общими преимуществами являются наглядность представления материала и возможность самостоятельного изучения. К типичным недостаткам можно отнести отсутствие персонализированного подхода, ограниченные средства проверки знаний и недостаточную интеллектуальную поддержку обучающегося.</w:t>
      </w:r>
    </w:p>
    <w:p w14:paraId="485712CA" w14:textId="77777777" w:rsidR="00781ACF" w:rsidRDefault="00781ACF" w:rsidP="00781ACF">
      <w:r>
        <w:t xml:space="preserve">Разработка </w:t>
      </w:r>
      <w:r w:rsidRPr="00781ACF">
        <w:t>электронного учебника по алгоритмам и структурам данных</w:t>
      </w:r>
      <w:r>
        <w:t xml:space="preserve"> с визуализацией, пошаговым выполнением алгоритмов и интеллектуальной системой обратной связи позволит устранить эти недостатки и создать более полное и эффективное решение для образовательных целей.</w:t>
      </w:r>
    </w:p>
    <w:p w14:paraId="092F632B" w14:textId="35C344A2" w:rsidR="00E61B22" w:rsidRDefault="00E61B22" w:rsidP="00E61B22">
      <w:pPr>
        <w:pStyle w:val="1"/>
      </w:pPr>
      <w:bookmarkStart w:id="15" w:name="_Toc215255088"/>
      <w:r>
        <w:lastRenderedPageBreak/>
        <w:t>Требования к результатам разработки</w:t>
      </w:r>
      <w:bookmarkEnd w:id="15"/>
    </w:p>
    <w:p w14:paraId="7C7F708A" w14:textId="5178555B" w:rsidR="00BE3F46" w:rsidRPr="00BE3F46" w:rsidRDefault="00BE3F46" w:rsidP="00BE3F46">
      <w:r w:rsidRPr="009B7DCD">
        <w:t>Результаты настоящей разработки должны соответствовать требованиям, которые содержаться в настоящем разделе.</w:t>
      </w:r>
      <w:r>
        <w:t xml:space="preserve"> </w:t>
      </w:r>
    </w:p>
    <w:p w14:paraId="4E391A96" w14:textId="6FE056E0" w:rsidR="0016227C" w:rsidRDefault="00AA50F6" w:rsidP="0016227C">
      <w:pPr>
        <w:pStyle w:val="2"/>
      </w:pPr>
      <w:bookmarkStart w:id="16" w:name="_Toc215255089"/>
      <w:r>
        <w:t>Требования к функци</w:t>
      </w:r>
      <w:r w:rsidR="000E06F3">
        <w:t>ональным характеристикам</w:t>
      </w:r>
      <w:bookmarkEnd w:id="16"/>
    </w:p>
    <w:p w14:paraId="664909B0" w14:textId="77777777" w:rsidR="0016227C" w:rsidRPr="0016227C" w:rsidRDefault="0016227C" w:rsidP="0016227C">
      <w:r w:rsidRPr="0016227C">
        <w:t>Программная платформа «Электронный учебник: алгоритмы и структуры данных» должна обеспечивать следующие функции:</w:t>
      </w:r>
    </w:p>
    <w:p w14:paraId="1B058453" w14:textId="77777777" w:rsidR="0016227C" w:rsidRPr="0016227C" w:rsidRDefault="0016227C" w:rsidP="0016227C">
      <w:pPr>
        <w:pStyle w:val="a0"/>
        <w:ind w:left="0" w:firstLine="851"/>
      </w:pPr>
      <w:r w:rsidRPr="0016227C">
        <w:t>Отображение теоретических материалов по темам алгоритмов и структур данных в удобной и интерактивной форме;</w:t>
      </w:r>
    </w:p>
    <w:p w14:paraId="3DB22BDC" w14:textId="77777777" w:rsidR="0016227C" w:rsidRPr="0016227C" w:rsidRDefault="0016227C" w:rsidP="0016227C">
      <w:pPr>
        <w:pStyle w:val="a0"/>
        <w:ind w:left="0" w:firstLine="851"/>
      </w:pPr>
      <w:r w:rsidRPr="0016227C">
        <w:t>Возможность просмотра визуализаций работы алгоритмов (например, сортировок, поиска, обхода деревьев и графов) с пошаговыми пояснениями;</w:t>
      </w:r>
    </w:p>
    <w:p w14:paraId="77496A3D" w14:textId="77777777" w:rsidR="0016227C" w:rsidRPr="0016227C" w:rsidRDefault="0016227C" w:rsidP="0016227C">
      <w:pPr>
        <w:pStyle w:val="a0"/>
        <w:ind w:left="0" w:firstLine="851"/>
      </w:pPr>
      <w:r w:rsidRPr="0016227C">
        <w:t>Функция пошагового выполнения алгоритма, позволяющая пользователю наблюдать, как изменяются данные на каждом этапе;</w:t>
      </w:r>
    </w:p>
    <w:p w14:paraId="567DA5C3" w14:textId="77777777" w:rsidR="0016227C" w:rsidRPr="0016227C" w:rsidRDefault="0016227C" w:rsidP="0016227C">
      <w:pPr>
        <w:pStyle w:val="a0"/>
        <w:ind w:left="0" w:firstLine="851"/>
      </w:pPr>
      <w:r w:rsidRPr="0016227C">
        <w:t>Возможность редактирования и запуска кода непосредственно на сайте для практической проверки понимания материала;</w:t>
      </w:r>
    </w:p>
    <w:p w14:paraId="2D4D1091" w14:textId="77777777" w:rsidR="0016227C" w:rsidRPr="0016227C" w:rsidRDefault="0016227C" w:rsidP="0016227C">
      <w:pPr>
        <w:pStyle w:val="a0"/>
        <w:ind w:left="0" w:firstLine="851"/>
      </w:pPr>
      <w:r w:rsidRPr="0016227C">
        <w:t>Проведение тестов для проверки знаний по пройденным темам;</w:t>
      </w:r>
    </w:p>
    <w:p w14:paraId="008165A5" w14:textId="77777777" w:rsidR="0016227C" w:rsidRPr="0016227C" w:rsidRDefault="0016227C" w:rsidP="0016227C">
      <w:pPr>
        <w:pStyle w:val="a0"/>
        <w:ind w:left="0" w:firstLine="851"/>
      </w:pPr>
      <w:r w:rsidRPr="0016227C">
        <w:t>При неверных ответах — анализ ошибок искусственным интеллектом, который формирует понятное объяснение и переформулирует вопрос, чтобы пользователь мог осознать допущенную ошибку;</w:t>
      </w:r>
    </w:p>
    <w:p w14:paraId="7F250BAE" w14:textId="77777777" w:rsidR="0016227C" w:rsidRPr="0016227C" w:rsidRDefault="0016227C" w:rsidP="0016227C">
      <w:pPr>
        <w:pStyle w:val="a0"/>
        <w:ind w:left="0" w:firstLine="851"/>
      </w:pPr>
      <w:r w:rsidRPr="0016227C">
        <w:t>Отображение результатов тестирования и рекомендаций по темам, требующим повторного изучения;</w:t>
      </w:r>
    </w:p>
    <w:p w14:paraId="4B3E20E0" w14:textId="77777777" w:rsidR="0016227C" w:rsidRPr="0016227C" w:rsidRDefault="0016227C" w:rsidP="0016227C">
      <w:pPr>
        <w:pStyle w:val="a0"/>
        <w:ind w:left="0" w:firstLine="851"/>
      </w:pPr>
      <w:r w:rsidRPr="0016227C">
        <w:t>Возможность перехода между теорией, визуализацией и практикой без перезагрузки страницы;</w:t>
      </w:r>
    </w:p>
    <w:p w14:paraId="298010C3" w14:textId="77777777" w:rsidR="0016227C" w:rsidRPr="0016227C" w:rsidRDefault="0016227C" w:rsidP="0016227C">
      <w:pPr>
        <w:pStyle w:val="a0"/>
        <w:ind w:left="0" w:firstLine="851"/>
      </w:pPr>
      <w:r w:rsidRPr="0016227C">
        <w:t>Поддержка различных типов заданий — тесты, задания с кодом, интерактивные задачи на визуализацию;</w:t>
      </w:r>
    </w:p>
    <w:p w14:paraId="310FC515" w14:textId="77777777" w:rsidR="0016227C" w:rsidRPr="0016227C" w:rsidRDefault="0016227C" w:rsidP="0016227C">
      <w:pPr>
        <w:pStyle w:val="a0"/>
        <w:ind w:left="0" w:firstLine="851"/>
      </w:pPr>
      <w:r w:rsidRPr="0016227C">
        <w:t>Автоматическая оценка корректности решения и демонстрация правильного варианта;</w:t>
      </w:r>
    </w:p>
    <w:p w14:paraId="450891F7" w14:textId="77777777" w:rsidR="0016227C" w:rsidRPr="0016227C" w:rsidRDefault="0016227C" w:rsidP="0016227C">
      <w:pPr>
        <w:pStyle w:val="a0"/>
        <w:ind w:left="0" w:firstLine="851"/>
      </w:pPr>
      <w:r w:rsidRPr="0016227C">
        <w:t>Возможность пошагового сравнения пользовательского решения с эталонным;</w:t>
      </w:r>
    </w:p>
    <w:p w14:paraId="4057E478" w14:textId="0BCD3BBC" w:rsidR="0016227C" w:rsidRDefault="0016227C" w:rsidP="0016227C">
      <w:pPr>
        <w:pStyle w:val="a0"/>
        <w:ind w:left="0" w:firstLine="851"/>
      </w:pPr>
      <w:r w:rsidRPr="0016227C">
        <w:t xml:space="preserve">Интерактивный интерфейс с плавными </w:t>
      </w:r>
      <w:proofErr w:type="spellStart"/>
      <w:r w:rsidRPr="0016227C">
        <w:t>анимациями</w:t>
      </w:r>
      <w:proofErr w:type="spellEnd"/>
      <w:r w:rsidRPr="0016227C">
        <w:t xml:space="preserve"> и подсветкой ключе</w:t>
      </w:r>
      <w:r>
        <w:t>вых шагов выполнения алгоритмов</w:t>
      </w:r>
      <w:r w:rsidRPr="0016227C">
        <w:t>;</w:t>
      </w:r>
    </w:p>
    <w:p w14:paraId="1B168C65" w14:textId="7F37D2EC" w:rsidR="009730DA" w:rsidRDefault="009730DA" w:rsidP="009730DA">
      <w:pPr>
        <w:pStyle w:val="2"/>
      </w:pPr>
      <w:bookmarkStart w:id="17" w:name="_Toc215255090"/>
      <w:r>
        <w:t>Требования к показателям назначения</w:t>
      </w:r>
      <w:bookmarkEnd w:id="17"/>
    </w:p>
    <w:p w14:paraId="3AEC6376" w14:textId="77777777" w:rsidR="00BE3F46" w:rsidRPr="00915FE6" w:rsidRDefault="00BE3F46" w:rsidP="00BE3F46">
      <w:r w:rsidRPr="00915FE6">
        <w:t>Результат настоящей разработки должен соответствовать следующим показателям назначения:</w:t>
      </w:r>
    </w:p>
    <w:p w14:paraId="3EC23BEF" w14:textId="77777777" w:rsidR="0016227C" w:rsidRPr="0016227C" w:rsidRDefault="0016227C" w:rsidP="0016227C">
      <w:pPr>
        <w:pStyle w:val="a0"/>
        <w:numPr>
          <w:ilvl w:val="0"/>
          <w:numId w:val="30"/>
        </w:numPr>
        <w:ind w:left="0" w:firstLine="851"/>
      </w:pPr>
      <w:r w:rsidRPr="0016227C">
        <w:lastRenderedPageBreak/>
        <w:t>Взаимодействие с веб-приложением осуществляется одним пользователем за одну сессию;</w:t>
      </w:r>
    </w:p>
    <w:p w14:paraId="67DFCC41" w14:textId="77777777" w:rsidR="0016227C" w:rsidRPr="0016227C" w:rsidRDefault="0016227C" w:rsidP="0016227C">
      <w:pPr>
        <w:pStyle w:val="a0"/>
        <w:numPr>
          <w:ilvl w:val="0"/>
          <w:numId w:val="30"/>
        </w:numPr>
        <w:ind w:left="0" w:firstLine="851"/>
      </w:pPr>
      <w:r w:rsidRPr="0016227C">
        <w:t>Все элементы визуализации алгоритмов и интерфейса должны быть понятны и интуитивно читаемы пользователю без дополнительного обучения;</w:t>
      </w:r>
    </w:p>
    <w:p w14:paraId="0FABBC4C" w14:textId="77777777" w:rsidR="0016227C" w:rsidRPr="0016227C" w:rsidRDefault="0016227C" w:rsidP="0016227C">
      <w:pPr>
        <w:pStyle w:val="a0"/>
        <w:numPr>
          <w:ilvl w:val="0"/>
          <w:numId w:val="30"/>
        </w:numPr>
        <w:ind w:left="0" w:firstLine="851"/>
      </w:pPr>
      <w:r w:rsidRPr="0016227C">
        <w:t>Взаимодействие с элементами тестирования, редактирования кода и просмотра пояснений ИИ должно быть плавным и отзывчивым, без задержек, нарушающих логику обучения;</w:t>
      </w:r>
    </w:p>
    <w:p w14:paraId="4A636B8D" w14:textId="77777777" w:rsidR="0016227C" w:rsidRPr="0016227C" w:rsidRDefault="0016227C" w:rsidP="0016227C">
      <w:pPr>
        <w:pStyle w:val="a0"/>
        <w:numPr>
          <w:ilvl w:val="0"/>
          <w:numId w:val="30"/>
        </w:numPr>
        <w:ind w:left="0" w:firstLine="851"/>
      </w:pPr>
      <w:r w:rsidRPr="0016227C">
        <w:t>Все данные о прогрессе пользователя (результаты тестов, корректность выполнения практических заданий) должны корректно отображаться в интерфейсе без необходимости технической настройки со стороны пользователя.</w:t>
      </w:r>
    </w:p>
    <w:p w14:paraId="3B4BC2A3" w14:textId="003C8848" w:rsidR="000E06F3" w:rsidRDefault="000E06F3" w:rsidP="000E06F3">
      <w:pPr>
        <w:pStyle w:val="2"/>
      </w:pPr>
      <w:bookmarkStart w:id="18" w:name="_Toc215255091"/>
      <w:r>
        <w:t>Требования к технологическому стеку</w:t>
      </w:r>
      <w:bookmarkEnd w:id="18"/>
    </w:p>
    <w:p w14:paraId="4D18429F" w14:textId="59A68E9A" w:rsidR="0016227C" w:rsidRPr="0016227C" w:rsidRDefault="0016227C" w:rsidP="00BE3F46">
      <w:r w:rsidRPr="0016227C">
        <w:t xml:space="preserve">Программная платформа </w:t>
      </w:r>
      <w:r w:rsidRPr="0016227C">
        <w:rPr>
          <w:rStyle w:val="afd"/>
          <w:b w:val="0"/>
        </w:rPr>
        <w:t>«Электронный учебник: алгоритмы и структуры данных»</w:t>
      </w:r>
      <w:r w:rsidRPr="0016227C">
        <w:t xml:space="preserve"> должна соответствовать следующему технологическому стеку:</w:t>
      </w:r>
    </w:p>
    <w:p w14:paraId="25674A53" w14:textId="0CAFB90A" w:rsidR="0016227C" w:rsidRPr="0016227C" w:rsidRDefault="0016227C" w:rsidP="0016227C">
      <w:pPr>
        <w:pStyle w:val="a0"/>
        <w:ind w:left="0" w:firstLine="851"/>
      </w:pPr>
      <w:r w:rsidRPr="0016227C">
        <w:rPr>
          <w:bCs/>
        </w:rPr>
        <w:t>Язык программирования:</w:t>
      </w:r>
      <w:r w:rsidRPr="0016227C">
        <w:t xml:space="preserve"> </w:t>
      </w:r>
      <w:proofErr w:type="spellStart"/>
      <w:r w:rsidRPr="0016227C">
        <w:rPr>
          <w:lang w:val="en-US"/>
        </w:rPr>
        <w:t>TypeScript</w:t>
      </w:r>
      <w:proofErr w:type="spellEnd"/>
      <w:r w:rsidRPr="0016227C">
        <w:t xml:space="preserve"> (для </w:t>
      </w:r>
      <w:proofErr w:type="spellStart"/>
      <w:r w:rsidRPr="0016227C">
        <w:t>фронтенд</w:t>
      </w:r>
      <w:proofErr w:type="spellEnd"/>
      <w:r w:rsidRPr="0016227C">
        <w:t>-логики и интерактивных компонентов);</w:t>
      </w:r>
    </w:p>
    <w:p w14:paraId="069B21F4" w14:textId="4764EA31" w:rsidR="0016227C" w:rsidRPr="0016227C" w:rsidRDefault="0016227C" w:rsidP="0016227C">
      <w:pPr>
        <w:pStyle w:val="a0"/>
        <w:ind w:left="0" w:firstLine="851"/>
      </w:pPr>
      <w:r w:rsidRPr="0016227C">
        <w:rPr>
          <w:bCs/>
        </w:rPr>
        <w:t>Фреймворк/библиотека:</w:t>
      </w:r>
      <w:r w:rsidRPr="0016227C">
        <w:t xml:space="preserve"> </w:t>
      </w:r>
      <w:r w:rsidRPr="0016227C">
        <w:rPr>
          <w:lang w:val="en-US"/>
        </w:rPr>
        <w:t>React</w:t>
      </w:r>
      <w:r w:rsidRPr="0016227C">
        <w:t xml:space="preserve"> (для построения пользовательского интерфейса и визуализации алгоритмов);</w:t>
      </w:r>
    </w:p>
    <w:p w14:paraId="08725247" w14:textId="77895027" w:rsidR="0016227C" w:rsidRPr="0016227C" w:rsidRDefault="0016227C" w:rsidP="0016227C">
      <w:pPr>
        <w:pStyle w:val="a0"/>
        <w:ind w:left="0" w:firstLine="851"/>
      </w:pPr>
      <w:r w:rsidRPr="0016227C">
        <w:rPr>
          <w:bCs/>
        </w:rPr>
        <w:t>Стилизация:</w:t>
      </w:r>
      <w:r w:rsidRPr="0016227C">
        <w:t xml:space="preserve"> </w:t>
      </w:r>
      <w:r w:rsidRPr="0016227C">
        <w:rPr>
          <w:lang w:val="en-US"/>
        </w:rPr>
        <w:t>Tailwind</w:t>
      </w:r>
      <w:r w:rsidRPr="0016227C">
        <w:t xml:space="preserve"> </w:t>
      </w:r>
      <w:r w:rsidRPr="0016227C">
        <w:rPr>
          <w:lang w:val="en-US"/>
        </w:rPr>
        <w:t>CSS</w:t>
      </w:r>
      <w:r w:rsidRPr="0016227C">
        <w:t xml:space="preserve"> (для адаптивного и современного интерфейса);</w:t>
      </w:r>
    </w:p>
    <w:p w14:paraId="24CB2FF5" w14:textId="77959592" w:rsidR="0016227C" w:rsidRPr="0016227C" w:rsidRDefault="0016227C" w:rsidP="0016227C">
      <w:pPr>
        <w:pStyle w:val="a0"/>
        <w:ind w:left="0" w:firstLine="851"/>
      </w:pPr>
      <w:r w:rsidRPr="0016227C">
        <w:rPr>
          <w:bCs/>
        </w:rPr>
        <w:t>Среда разработки (</w:t>
      </w:r>
      <w:r w:rsidRPr="0016227C">
        <w:rPr>
          <w:bCs/>
          <w:lang w:val="en-US"/>
        </w:rPr>
        <w:t>IDE</w:t>
      </w:r>
      <w:r w:rsidRPr="0016227C">
        <w:rPr>
          <w:bCs/>
        </w:rPr>
        <w:t>):</w:t>
      </w:r>
      <w:r w:rsidRPr="0016227C">
        <w:t xml:space="preserve"> </w:t>
      </w:r>
      <w:r w:rsidRPr="0016227C">
        <w:rPr>
          <w:lang w:val="en-US"/>
        </w:rPr>
        <w:t>VS</w:t>
      </w:r>
      <w:r w:rsidRPr="0016227C">
        <w:t xml:space="preserve"> </w:t>
      </w:r>
      <w:r w:rsidRPr="0016227C">
        <w:rPr>
          <w:lang w:val="en-US"/>
        </w:rPr>
        <w:t>Code</w:t>
      </w:r>
      <w:r w:rsidRPr="0016227C">
        <w:t xml:space="preserve"> (для разработки и отладки проекта);</w:t>
      </w:r>
    </w:p>
    <w:p w14:paraId="21FB8C64" w14:textId="472F29DD" w:rsidR="0016227C" w:rsidRPr="0016227C" w:rsidRDefault="0016227C" w:rsidP="0016227C">
      <w:pPr>
        <w:pStyle w:val="a0"/>
        <w:ind w:left="0" w:firstLine="851"/>
      </w:pPr>
      <w:r w:rsidRPr="0016227C">
        <w:rPr>
          <w:bCs/>
        </w:rPr>
        <w:t>База данных:</w:t>
      </w:r>
      <w:r w:rsidRPr="0016227C">
        <w:t xml:space="preserve"> </w:t>
      </w:r>
      <w:r w:rsidRPr="0016227C">
        <w:rPr>
          <w:lang w:val="en-US"/>
        </w:rPr>
        <w:t>PostgreSQL</w:t>
      </w:r>
      <w:r w:rsidRPr="0016227C">
        <w:t xml:space="preserve"> (для хранения прогресса пользователя, результатов тестов и примеров кода);</w:t>
      </w:r>
    </w:p>
    <w:p w14:paraId="6E6F31B0" w14:textId="071DEAFD" w:rsidR="0016227C" w:rsidRPr="0016227C" w:rsidRDefault="0016227C" w:rsidP="0016227C">
      <w:pPr>
        <w:pStyle w:val="a0"/>
        <w:ind w:left="0" w:firstLine="851"/>
      </w:pPr>
      <w:r w:rsidRPr="0016227C">
        <w:rPr>
          <w:bCs/>
        </w:rPr>
        <w:t>Модули ИИ:</w:t>
      </w:r>
      <w:r w:rsidRPr="0016227C">
        <w:t xml:space="preserve"> интеграция с внешними сервисами ИИ (например, </w:t>
      </w:r>
      <w:proofErr w:type="spellStart"/>
      <w:r w:rsidRPr="0016227C">
        <w:rPr>
          <w:lang w:val="en-US"/>
        </w:rPr>
        <w:t>OpenAI</w:t>
      </w:r>
      <w:proofErr w:type="spellEnd"/>
      <w:r w:rsidRPr="0016227C">
        <w:t xml:space="preserve"> </w:t>
      </w:r>
      <w:r w:rsidRPr="0016227C">
        <w:rPr>
          <w:lang w:val="en-US"/>
        </w:rPr>
        <w:t>API</w:t>
      </w:r>
      <w:r w:rsidRPr="0016227C">
        <w:t>) для анализа ошибок пользователя и генерации пояснений;</w:t>
      </w:r>
    </w:p>
    <w:p w14:paraId="3AD21F5B" w14:textId="657FD6CB" w:rsidR="0016227C" w:rsidRPr="0016227C" w:rsidRDefault="0016227C" w:rsidP="0016227C">
      <w:pPr>
        <w:pStyle w:val="a0"/>
        <w:ind w:left="0" w:firstLine="851"/>
      </w:pPr>
      <w:r w:rsidRPr="0016227C">
        <w:rPr>
          <w:bCs/>
        </w:rPr>
        <w:t>Сборка и управление проектом:</w:t>
      </w:r>
      <w:r w:rsidRPr="0016227C">
        <w:t xml:space="preserve"> </w:t>
      </w:r>
      <w:r w:rsidRPr="0016227C">
        <w:rPr>
          <w:lang w:val="en-US"/>
        </w:rPr>
        <w:t>Bun</w:t>
      </w:r>
      <w:r w:rsidRPr="0016227C">
        <w:t xml:space="preserve"> (для установки зависимостей и сборки проекта).</w:t>
      </w:r>
    </w:p>
    <w:p w14:paraId="565F00AE" w14:textId="03E3CF4B" w:rsidR="009730DA" w:rsidRDefault="00AA50F6" w:rsidP="009730DA">
      <w:pPr>
        <w:pStyle w:val="2"/>
      </w:pPr>
      <w:bookmarkStart w:id="19" w:name="_Toc215255092"/>
      <w:r>
        <w:t>Требования к пользовательскому интерфейсу</w:t>
      </w:r>
      <w:bookmarkEnd w:id="19"/>
    </w:p>
    <w:p w14:paraId="2248D578" w14:textId="77777777" w:rsidR="00BE3F46" w:rsidRPr="00A06B78" w:rsidRDefault="00BE3F46" w:rsidP="00BE3F46">
      <w:r w:rsidRPr="00A06B78">
        <w:t>Пользовательский интерфейс настоящей разработки должен соответствовать требованиям, представленным в настоящем разделе.</w:t>
      </w:r>
    </w:p>
    <w:p w14:paraId="5F321DB4" w14:textId="4C021E24" w:rsidR="00BE3F46" w:rsidRDefault="00BE3F46" w:rsidP="00BE3F46">
      <w:r w:rsidRPr="00A06B78">
        <w:t>Прототип экранной формы</w:t>
      </w:r>
      <w:r w:rsidR="004B3A54" w:rsidRPr="00A06B78">
        <w:t xml:space="preserve"> </w:t>
      </w:r>
      <w:r w:rsidR="00A06B78">
        <w:t>авторизации пользователя отображён на рисунке 1</w:t>
      </w:r>
      <w:r w:rsidRPr="00A06B78">
        <w:t>.</w:t>
      </w:r>
    </w:p>
    <w:p w14:paraId="20AA7CAD" w14:textId="5FCC8F91" w:rsidR="00BE3F46" w:rsidRDefault="00F458E4" w:rsidP="00A06B78">
      <w:pPr>
        <w:ind w:firstLine="0"/>
        <w:jc w:val="center"/>
      </w:pPr>
      <w:r w:rsidRPr="00F458E4">
        <w:rPr>
          <w:noProof/>
        </w:rPr>
        <w:lastRenderedPageBreak/>
        <w:drawing>
          <wp:inline distT="0" distB="0" distL="0" distR="0" wp14:anchorId="45ACA27D" wp14:editId="36618AFB">
            <wp:extent cx="5381625" cy="334921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0936" cy="33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9E90" w14:textId="3C842750" w:rsidR="00A06B78" w:rsidRDefault="00A06B78" w:rsidP="00A06B78">
      <w:pPr>
        <w:ind w:firstLine="0"/>
        <w:jc w:val="center"/>
      </w:pPr>
      <w:r>
        <w:t xml:space="preserve">Рисунок 1 – Прототип экранной формы </w:t>
      </w:r>
      <w:r w:rsidR="00F458E4">
        <w:t>выбора алгоритма</w:t>
      </w:r>
    </w:p>
    <w:p w14:paraId="4E656BCD" w14:textId="330FFCC3" w:rsidR="00252C4F" w:rsidRDefault="00F458E4" w:rsidP="00F458E4">
      <w:r>
        <w:t>Пользователю доступны различные алгоритмы для изучения. В зависимости от сложности изучения алгоритма пользователь выбирает нужный и ему показывается окно</w:t>
      </w:r>
      <w:r w:rsidRPr="00F458E4">
        <w:t>,</w:t>
      </w:r>
      <w:r>
        <w:t xml:space="preserve"> изображенное на </w:t>
      </w:r>
      <w:proofErr w:type="gramStart"/>
      <w:r>
        <w:t>рисунке  2</w:t>
      </w:r>
      <w:proofErr w:type="gramEnd"/>
      <w:r>
        <w:t>.</w:t>
      </w:r>
    </w:p>
    <w:p w14:paraId="0E8D9573" w14:textId="77777777" w:rsidR="00F458E4" w:rsidRDefault="00F458E4" w:rsidP="00252C4F">
      <w:pPr>
        <w:ind w:firstLine="0"/>
        <w:jc w:val="center"/>
      </w:pPr>
    </w:p>
    <w:p w14:paraId="1B1E3B99" w14:textId="38401C61" w:rsidR="00252C4F" w:rsidRDefault="00F458E4" w:rsidP="00252C4F">
      <w:pPr>
        <w:ind w:firstLine="0"/>
        <w:jc w:val="center"/>
      </w:pPr>
      <w:r w:rsidRPr="00F458E4">
        <w:rPr>
          <w:noProof/>
        </w:rPr>
        <w:drawing>
          <wp:inline distT="0" distB="0" distL="0" distR="0" wp14:anchorId="20B818A4" wp14:editId="39794101">
            <wp:extent cx="4047693" cy="25253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47" r="-1647"/>
                    <a:stretch/>
                  </pic:blipFill>
                  <pic:spPr bwMode="auto">
                    <a:xfrm>
                      <a:off x="0" y="0"/>
                      <a:ext cx="4053009" cy="252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A7622" w14:textId="23A5F21C" w:rsidR="00252C4F" w:rsidRDefault="00252C4F" w:rsidP="00252C4F">
      <w:pPr>
        <w:ind w:firstLine="0"/>
        <w:jc w:val="center"/>
      </w:pPr>
      <w:r>
        <w:t xml:space="preserve">Рисунок 2 – Прототип экранной формы </w:t>
      </w:r>
      <w:r w:rsidR="00F458E4">
        <w:t>изучения теории</w:t>
      </w:r>
    </w:p>
    <w:p w14:paraId="09E8F445" w14:textId="21E9A1F2" w:rsidR="00643FC0" w:rsidRPr="00F458E4" w:rsidRDefault="00F458E4" w:rsidP="00252C4F">
      <w:r>
        <w:t>Страница состоит из блоков</w:t>
      </w:r>
      <w:r w:rsidRPr="00F458E4">
        <w:t>,</w:t>
      </w:r>
      <w:r>
        <w:t xml:space="preserve"> изображенных на рисунке 2</w:t>
      </w:r>
      <w:r w:rsidRPr="00F458E4">
        <w:t>,</w:t>
      </w:r>
      <w:r>
        <w:t xml:space="preserve"> после изучения каждого блока теории пользователю дается возможность пройти тестирование. Если пользователь отвечает </w:t>
      </w:r>
      <w:proofErr w:type="gramStart"/>
      <w:r>
        <w:t>неправильно</w:t>
      </w:r>
      <w:proofErr w:type="gramEnd"/>
      <w:r>
        <w:t xml:space="preserve"> то ИИ генерирует ему </w:t>
      </w:r>
      <w:proofErr w:type="spellStart"/>
      <w:r>
        <w:t>обьяснение</w:t>
      </w:r>
      <w:proofErr w:type="spellEnd"/>
      <w:r>
        <w:t xml:space="preserve"> исходя из ошибки и создает новый тест. Пользователь не может приступить к следующему модулю изучения теории пока не ответит на тест правильно. После того как пользователь прошел весь модуль ему будет предложен редактор кода </w:t>
      </w:r>
      <w:r>
        <w:lastRenderedPageBreak/>
        <w:t>на разных языках программирования и просмотр алгоритма в действии. Экранная форма с кодом изображена на рисунке 3.</w:t>
      </w:r>
    </w:p>
    <w:p w14:paraId="6E5C26A2" w14:textId="141B328D" w:rsidR="00643FC0" w:rsidRDefault="00F458E4" w:rsidP="003063F5">
      <w:pPr>
        <w:jc w:val="center"/>
      </w:pPr>
      <w:r w:rsidRPr="00F458E4">
        <w:rPr>
          <w:noProof/>
        </w:rPr>
        <w:drawing>
          <wp:inline distT="0" distB="0" distL="0" distR="0" wp14:anchorId="726F0FC7" wp14:editId="07F0DD0E">
            <wp:extent cx="4713527" cy="2908022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9833" cy="29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0F8B" w14:textId="221EB57F" w:rsidR="00643FC0" w:rsidRDefault="00F458E4" w:rsidP="00F458E4">
      <w:pPr>
        <w:ind w:firstLine="0"/>
        <w:jc w:val="center"/>
      </w:pPr>
      <w:r>
        <w:t>Рисунок 3 – Прототип экранной формы визуализации алгоритма с редактором кода</w:t>
      </w:r>
    </w:p>
    <w:p w14:paraId="3EBD447A" w14:textId="78AF9D8A" w:rsidR="00295D9C" w:rsidRDefault="00295D9C" w:rsidP="00295D9C">
      <w:pPr>
        <w:pStyle w:val="2"/>
      </w:pPr>
      <w:bookmarkStart w:id="20" w:name="_Toc215255093"/>
      <w:r>
        <w:t>Требования к видам обеспечения</w:t>
      </w:r>
      <w:bookmarkEnd w:id="20"/>
    </w:p>
    <w:p w14:paraId="0228CECA" w14:textId="0C27CD0E" w:rsidR="00BE3F46" w:rsidRPr="00BE3F46" w:rsidRDefault="00BE3F46" w:rsidP="00BE3F46">
      <w:r>
        <w:t>В данном подразделе представлены требования к видам обеспечения настоящей разработки.</w:t>
      </w:r>
    </w:p>
    <w:p w14:paraId="607098D9" w14:textId="27F7EFE5" w:rsidR="00295D9C" w:rsidRPr="00D42396" w:rsidRDefault="00256697" w:rsidP="00256697">
      <w:pPr>
        <w:pStyle w:val="3"/>
      </w:pPr>
      <w:bookmarkStart w:id="21" w:name="_Toc215255094"/>
      <w:r w:rsidRPr="00D42396">
        <w:t>Требования к математическому обеспечению</w:t>
      </w:r>
      <w:bookmarkEnd w:id="21"/>
    </w:p>
    <w:p w14:paraId="6DBAFA82" w14:textId="7DA35C18" w:rsidR="00BE3F46" w:rsidRPr="002D11D6" w:rsidRDefault="00BE3F46" w:rsidP="00BE3F46">
      <w:r w:rsidRPr="002D11D6">
        <w:t>Результат настоящей разработки должен соответствовать требованиям к математическ</w:t>
      </w:r>
      <w:r w:rsidR="00215F20" w:rsidRPr="002D11D6">
        <w:t>ому обеспечению, указанным ниже:</w:t>
      </w:r>
    </w:p>
    <w:p w14:paraId="4B8CC8C3" w14:textId="69F91769" w:rsidR="00147928" w:rsidRDefault="0016227C" w:rsidP="0016227C">
      <w:pPr>
        <w:pStyle w:val="a0"/>
        <w:ind w:left="0" w:firstLine="851"/>
      </w:pPr>
      <w:r w:rsidRPr="0016227C">
        <w:t>Оценка правильности выполнения алгоритма пользователем должна определяться как отношение количества корректно выполненных шагов алгоритма к общему количеству шагов.</w:t>
      </w:r>
      <w:r>
        <w:t xml:space="preserve"> Формула</w:t>
      </w:r>
      <w:r w:rsidR="00147928">
        <w:t xml:space="preserve">: </w:t>
      </w:r>
      <w:r w:rsidRPr="0016227C">
        <w:t xml:space="preserve">P = K / T ​× 100% </w:t>
      </w:r>
      <w:r w:rsidR="00147928">
        <w:t xml:space="preserve">где </w:t>
      </w:r>
      <w:r>
        <w:t>P – процент правильного выполнения алгоритма;</w:t>
      </w:r>
      <w:r w:rsidRPr="0016227C">
        <w:t xml:space="preserve"> </w:t>
      </w:r>
      <w:r>
        <w:t>K – количество корректных шагов пользователя;</w:t>
      </w:r>
      <w:r w:rsidRPr="0016227C">
        <w:t xml:space="preserve"> </w:t>
      </w:r>
      <w:r>
        <w:t>T – общее количество шагов алгоритма</w:t>
      </w:r>
      <w:r w:rsidRPr="0016227C">
        <w:t>.</w:t>
      </w:r>
    </w:p>
    <w:p w14:paraId="7F3A6AF6" w14:textId="2538F081" w:rsidR="0016227C" w:rsidRPr="00147928" w:rsidRDefault="0016227C" w:rsidP="002E6DD9">
      <w:pPr>
        <w:pStyle w:val="a0"/>
        <w:ind w:left="0" w:firstLine="851"/>
      </w:pPr>
      <w:r w:rsidRPr="0016227C">
        <w:t xml:space="preserve">Расчет итогового уровня понимания темы должен </w:t>
      </w:r>
      <w:proofErr w:type="gramStart"/>
      <w:r w:rsidRPr="0016227C">
        <w:t>учитывать</w:t>
      </w:r>
      <w:proofErr w:type="gramEnd"/>
      <w:r w:rsidRPr="0016227C">
        <w:t xml:space="preserve"> как результаты теста, так и корректность выполнения практического задания с кодом. Формула может быть задана как взвешенная сумма:</w:t>
      </w:r>
      <w:r w:rsidR="002E6DD9" w:rsidRPr="002E6DD9">
        <w:t xml:space="preserve"> U=w1​</w:t>
      </w:r>
      <w:r w:rsidR="002E6DD9" w:rsidRPr="002E6DD9">
        <w:rPr>
          <w:rFonts w:ascii="Cambria Math" w:hAnsi="Cambria Math" w:cs="Cambria Math"/>
        </w:rPr>
        <w:t>⋅</w:t>
      </w:r>
      <w:r w:rsidR="002E6DD9" w:rsidRPr="002E6DD9">
        <w:t>R+w2​</w:t>
      </w:r>
      <w:r w:rsidR="002E6DD9" w:rsidRPr="002E6DD9">
        <w:rPr>
          <w:rFonts w:ascii="Cambria Math" w:hAnsi="Cambria Math" w:cs="Cambria Math"/>
        </w:rPr>
        <w:t>⋅</w:t>
      </w:r>
      <w:r w:rsidR="002E6DD9" w:rsidRPr="002E6DD9">
        <w:t>P где U – итоговый показатель усвоения темы; w₁, w₂ – весовые коэффициенты, определяющие вклад тестирования и практической работы в итоговую оценку.</w:t>
      </w:r>
    </w:p>
    <w:p w14:paraId="2B1FFEE1" w14:textId="392A99C2" w:rsidR="00256697" w:rsidRDefault="00256697" w:rsidP="00256697">
      <w:pPr>
        <w:pStyle w:val="3"/>
      </w:pPr>
      <w:bookmarkStart w:id="22" w:name="_Toc215255095"/>
      <w:r>
        <w:t>Требования к информационному обеспечению</w:t>
      </w:r>
      <w:bookmarkEnd w:id="22"/>
    </w:p>
    <w:p w14:paraId="314638CF" w14:textId="64801276" w:rsidR="00BE3F46" w:rsidRPr="00BE3F46" w:rsidRDefault="00BE3F46" w:rsidP="00BE3F46">
      <w:r w:rsidRPr="007F4C57">
        <w:t>В данном подразделе представлены требования к информационному обеспечению настоящей разработки.</w:t>
      </w:r>
    </w:p>
    <w:p w14:paraId="313B46E9" w14:textId="4C09EDC2" w:rsidR="00E208B0" w:rsidRDefault="001F61FC" w:rsidP="001F61FC">
      <w:pPr>
        <w:pStyle w:val="4"/>
      </w:pPr>
      <w:r>
        <w:lastRenderedPageBreak/>
        <w:t>Требования к форматам хранения данных</w:t>
      </w:r>
    </w:p>
    <w:p w14:paraId="33F3198C" w14:textId="0AB5E71B" w:rsidR="00BE3F46" w:rsidRPr="00D10154" w:rsidRDefault="00BE3F46" w:rsidP="00BE3F46">
      <w:pPr>
        <w:rPr>
          <w:lang w:val="en-US"/>
        </w:rPr>
      </w:pPr>
      <w:r w:rsidRPr="002D11D6">
        <w:t>Данные должны храниться в структурированно организованном виде, что включает использование реляционной базы данных. Все данные необходимо организовывать в таблицы с четко определенными типами данных для каждой колонки. Каждая таблица должна иметь уникальный идентификатор и соответствующие внешние ключи, обеспечивающие связи между таблицами, что позволит поддерживать целостность данных.</w:t>
      </w:r>
      <w:r w:rsidR="00D10154" w:rsidRPr="002D11D6">
        <w:t xml:space="preserve"> БД должна хранится в формате, который предоставляет СУБД</w:t>
      </w:r>
      <w:r w:rsidR="002D11D6">
        <w:rPr>
          <w:lang w:val="en-US"/>
        </w:rPr>
        <w:t xml:space="preserve"> </w:t>
      </w:r>
      <w:proofErr w:type="spellStart"/>
      <w:r w:rsidR="002D11D6">
        <w:rPr>
          <w:lang w:val="en-US"/>
        </w:rPr>
        <w:t>PostrgeSQL</w:t>
      </w:r>
      <w:proofErr w:type="spellEnd"/>
      <w:r w:rsidR="00D10154" w:rsidRPr="002D11D6">
        <w:rPr>
          <w:lang w:val="en-US"/>
        </w:rPr>
        <w:t>.</w:t>
      </w:r>
    </w:p>
    <w:p w14:paraId="182D3338" w14:textId="25F2FABF" w:rsidR="001F61FC" w:rsidRDefault="008239DB" w:rsidP="008239DB">
      <w:pPr>
        <w:pStyle w:val="4"/>
      </w:pPr>
      <w:r>
        <w:t>Требования к лингвистическому обеспечению</w:t>
      </w:r>
    </w:p>
    <w:p w14:paraId="758A4108" w14:textId="6E671ED7" w:rsidR="00BE3F46" w:rsidRPr="00BE3F46" w:rsidRDefault="00BE3F46" w:rsidP="00BE3F46">
      <w:r w:rsidRPr="00915FE6">
        <w:t xml:space="preserve">В интерфейсе </w:t>
      </w:r>
      <w:r w:rsidR="00915FE6" w:rsidRPr="00915FE6">
        <w:t xml:space="preserve">программной платформы </w:t>
      </w:r>
      <w:r w:rsidR="002E6DD9">
        <w:t xml:space="preserve">Электронный учебник: алгоритмы и структуры данных </w:t>
      </w:r>
      <w:r w:rsidRPr="00915FE6">
        <w:t>должен использоваться русский язык.</w:t>
      </w:r>
    </w:p>
    <w:p w14:paraId="02ABA6DD" w14:textId="00D8ACCC" w:rsidR="008239DB" w:rsidRDefault="004A0E13" w:rsidP="004A0E13">
      <w:pPr>
        <w:pStyle w:val="3"/>
      </w:pPr>
      <w:bookmarkStart w:id="23" w:name="_Toc215255096"/>
      <w:r>
        <w:t>Требования к метрологическому обеспечению</w:t>
      </w:r>
      <w:bookmarkEnd w:id="23"/>
    </w:p>
    <w:p w14:paraId="1369AE1B" w14:textId="563C9991" w:rsidR="00BE3F46" w:rsidRPr="00BE3F46" w:rsidRDefault="00BE3F46" w:rsidP="00BE3F46">
      <w:r>
        <w:t>Требования к метрологическому обеспечению в настоящей разработке не предъявляются.</w:t>
      </w:r>
    </w:p>
    <w:p w14:paraId="25230B1D" w14:textId="3A768238" w:rsidR="004A0E13" w:rsidRDefault="004A0E13" w:rsidP="009730DA">
      <w:pPr>
        <w:pStyle w:val="3"/>
      </w:pPr>
      <w:bookmarkStart w:id="24" w:name="_Toc215255097"/>
      <w:r>
        <w:t>Требования к техническому обеспечению</w:t>
      </w:r>
      <w:bookmarkEnd w:id="24"/>
    </w:p>
    <w:p w14:paraId="443411B4" w14:textId="32FE3F5B" w:rsidR="00BE3F46" w:rsidRPr="00BF7CCA" w:rsidRDefault="00BE3F46" w:rsidP="00BE3F46">
      <w:r w:rsidRPr="00BF7CCA">
        <w:t xml:space="preserve">Для </w:t>
      </w:r>
      <w:r w:rsidR="00BF7CCA">
        <w:t>программной платформы</w:t>
      </w:r>
      <w:r w:rsidR="00BF7CCA" w:rsidRPr="003A1AB5">
        <w:t xml:space="preserve"> </w:t>
      </w:r>
      <w:r w:rsidR="002E6DD9">
        <w:t xml:space="preserve">Электронный учебник: алгоритмы и структуры данных </w:t>
      </w:r>
      <w:r w:rsidRPr="00BF7CCA">
        <w:t>требуется наличие компьютера, способного запускать и работать с ИС.</w:t>
      </w:r>
    </w:p>
    <w:p w14:paraId="1C97FB36" w14:textId="77777777" w:rsidR="00BE3F46" w:rsidRPr="00BF7CCA" w:rsidRDefault="00BE3F46" w:rsidP="00BE3F46">
      <w:r w:rsidRPr="00BF7CCA">
        <w:t>Минимальные системные требования:</w:t>
      </w:r>
    </w:p>
    <w:p w14:paraId="0D8D11C6" w14:textId="77777777" w:rsidR="00BE3F46" w:rsidRPr="00BF7CCA" w:rsidRDefault="00BE3F46" w:rsidP="001F7823">
      <w:pPr>
        <w:pStyle w:val="a0"/>
        <w:ind w:left="0" w:firstLine="851"/>
      </w:pPr>
      <w:r w:rsidRPr="00BF7CCA">
        <w:t xml:space="preserve">ОС </w:t>
      </w:r>
      <w:r w:rsidRPr="00BF7CCA">
        <w:rPr>
          <w:lang w:val="en-US"/>
        </w:rPr>
        <w:t>Windows</w:t>
      </w:r>
      <w:r w:rsidRPr="00BF7CCA">
        <w:t xml:space="preserve"> 10 или выше;</w:t>
      </w:r>
    </w:p>
    <w:p w14:paraId="026C5A86" w14:textId="77777777" w:rsidR="00BF7CCA" w:rsidRDefault="00BF7CCA" w:rsidP="001F7823">
      <w:pPr>
        <w:pStyle w:val="a0"/>
        <w:ind w:left="0" w:firstLine="851"/>
      </w:pPr>
      <w:r>
        <w:t>Наличие оперативной памяти от 2 Гб;</w:t>
      </w:r>
    </w:p>
    <w:p w14:paraId="11D97464" w14:textId="77777777" w:rsidR="00BF7CCA" w:rsidRDefault="00BF7CCA" w:rsidP="001F7823">
      <w:pPr>
        <w:pStyle w:val="a0"/>
        <w:ind w:left="0" w:firstLine="851"/>
      </w:pPr>
      <w:r>
        <w:t>Свободное место на жёстком диске от 1 Гб;</w:t>
      </w:r>
    </w:p>
    <w:p w14:paraId="296F3BB4" w14:textId="77777777" w:rsidR="00BF7CCA" w:rsidRDefault="00BF7CCA" w:rsidP="001F7823">
      <w:pPr>
        <w:pStyle w:val="a0"/>
        <w:ind w:left="0" w:firstLine="851"/>
      </w:pPr>
      <w:r>
        <w:t>Наличие браузера на устройстве;</w:t>
      </w:r>
    </w:p>
    <w:p w14:paraId="2B523711" w14:textId="77777777" w:rsidR="00BF7CCA" w:rsidRDefault="00BF7CCA" w:rsidP="001F7823">
      <w:pPr>
        <w:pStyle w:val="a0"/>
        <w:ind w:left="0" w:firstLine="851"/>
      </w:pPr>
      <w:r>
        <w:t>Подключение к интернету;</w:t>
      </w:r>
    </w:p>
    <w:p w14:paraId="0C175661" w14:textId="77777777" w:rsidR="00BF7CCA" w:rsidRDefault="00BF7CCA" w:rsidP="001F7823">
      <w:pPr>
        <w:pStyle w:val="a0"/>
        <w:ind w:left="0" w:firstLine="851"/>
      </w:pPr>
      <w:r>
        <w:t>Наличие клавиатуры и мыши (</w:t>
      </w:r>
      <w:proofErr w:type="spellStart"/>
      <w:r>
        <w:t>тачпада</w:t>
      </w:r>
      <w:proofErr w:type="spellEnd"/>
      <w:r>
        <w:t>).</w:t>
      </w:r>
    </w:p>
    <w:p w14:paraId="48FA2DD2" w14:textId="058D9C1C" w:rsidR="009730DA" w:rsidRDefault="00645BED" w:rsidP="00645BED">
      <w:pPr>
        <w:pStyle w:val="2"/>
      </w:pPr>
      <w:bookmarkStart w:id="25" w:name="_Toc215255098"/>
      <w:r>
        <w:t>Требования к надежности</w:t>
      </w:r>
      <w:bookmarkEnd w:id="25"/>
    </w:p>
    <w:p w14:paraId="0A3C0893" w14:textId="0EB70F49" w:rsidR="002E6DD9" w:rsidRPr="005D5831" w:rsidRDefault="002E6DD9" w:rsidP="005D5831">
      <w:r>
        <w:t xml:space="preserve">Для программной платформы </w:t>
      </w:r>
      <w:r w:rsidRPr="002E6DD9">
        <w:rPr>
          <w:rStyle w:val="afd"/>
          <w:b w:val="0"/>
        </w:rPr>
        <w:t>«Электронный учебник: алгоритмы и структуры данных»</w:t>
      </w:r>
      <w:r>
        <w:t xml:space="preserve"> устанавливаются требования к надежности, включающие высокую доступность системы, стабильность работы и быстрый возврат к функционированию после сбоев. Платформа должна обеспечивать доступность не менее 99,5% в рабочее время и стабильность работы не менее 99%. Время восстановления после возможного сбоя не должно превышать 2 часов. Срок службы программного обеспечения определяется в пределах от 1 до 3 лет. Регламентируются возможные аварийные ситуации, такие как сбой системы или потеря данных. Все технические средства и </w:t>
      </w:r>
      <w:r>
        <w:lastRenderedPageBreak/>
        <w:t>программное обеспечение должны соответствовать высокому уровню надежности и проверяться на разных стадиях разработки, включая регулярный мониторинг и аудит показателей надежности, в соответствии с действующими нормативно-техническими документами. Такие меры обеспечивают стабильную работу платформы и минимизируют влияние возможных сбоев на процесс обучения.</w:t>
      </w:r>
    </w:p>
    <w:p w14:paraId="11AE4863" w14:textId="534C78C4" w:rsidR="00AE068E" w:rsidRDefault="00645BED" w:rsidP="00AE068E">
      <w:pPr>
        <w:pStyle w:val="2"/>
      </w:pPr>
      <w:bookmarkStart w:id="26" w:name="_Toc215255099"/>
      <w:r>
        <w:t>Требования к безопасности</w:t>
      </w:r>
      <w:bookmarkEnd w:id="26"/>
    </w:p>
    <w:p w14:paraId="37C1E69F" w14:textId="0AEE189A" w:rsidR="00E47364" w:rsidRPr="00E47364" w:rsidRDefault="00BF7CCA" w:rsidP="00E47364">
      <w:r>
        <w:t>Программная платформа</w:t>
      </w:r>
      <w:r w:rsidRPr="00BF7CCA">
        <w:t xml:space="preserve"> </w:t>
      </w:r>
      <w:r w:rsidR="00E47364" w:rsidRPr="00BF7CCA">
        <w:t>должна быть разработана с учетом безопасности при эксплуатации, обслуживании и ремонте. ПК, на котором используется разработка должен отвечать нормам электро- и пожарной безопасности. Уровень шума и вибраций должен соответствовать допустимым значениям для рабочих условий.</w:t>
      </w:r>
      <w:r w:rsidR="00DB10DA" w:rsidRPr="00BF7CCA">
        <w:t xml:space="preserve"> В соответствии с федеральным законом от 27.07.2006 № 152-ФЗ «О персональных данных» </w:t>
      </w:r>
      <w:r>
        <w:t>пользователь</w:t>
      </w:r>
      <w:r w:rsidR="00DB10DA" w:rsidRPr="00BF7CCA">
        <w:t xml:space="preserve"> обязан предоставить явное согласие на обработку своих персональных данных. </w:t>
      </w:r>
      <w:r w:rsidR="00845B49" w:rsidRPr="00BF7CCA">
        <w:t xml:space="preserve">Данный процесс не происходит автоматически через систему; подразумевается, что согласие </w:t>
      </w:r>
      <w:r>
        <w:t xml:space="preserve">пользователя </w:t>
      </w:r>
      <w:r w:rsidR="00845B49" w:rsidRPr="00BF7CCA">
        <w:t>на обработку персональных данных будет получено путе</w:t>
      </w:r>
      <w:r w:rsidR="00FA3964" w:rsidRPr="00BF7CCA">
        <w:t>м личного согласования</w:t>
      </w:r>
      <w:r w:rsidR="00845B49" w:rsidRPr="00BF7CCA">
        <w:t>.</w:t>
      </w:r>
    </w:p>
    <w:p w14:paraId="32C4A45D" w14:textId="53C6D37F" w:rsidR="007A3137" w:rsidRDefault="007A3137" w:rsidP="007A3137">
      <w:pPr>
        <w:pStyle w:val="2"/>
      </w:pPr>
      <w:bookmarkStart w:id="27" w:name="_Toc215255100"/>
      <w:r>
        <w:t>Требования к патентной чистоте</w:t>
      </w:r>
      <w:bookmarkEnd w:id="27"/>
    </w:p>
    <w:p w14:paraId="219D31FC" w14:textId="16B59523" w:rsidR="00107622" w:rsidRPr="00107622" w:rsidRDefault="00107622" w:rsidP="00107622">
      <w:r w:rsidRPr="002D11D6">
        <w:t>Настоящая разработка не должна использовать результаты интеллектуальной деятельности, обремененные правами третьих лиц. В разработке может быть использовано свободное программное обеспечение, предоставляемое по лицензии GPL всех версий.</w:t>
      </w:r>
      <w:r w:rsidR="00845B49" w:rsidRPr="002D11D6">
        <w:t xml:space="preserve"> </w:t>
      </w:r>
      <w:r w:rsidR="009A51EA" w:rsidRPr="002D11D6">
        <w:t>В</w:t>
      </w:r>
      <w:r w:rsidR="00845B49" w:rsidRPr="002D11D6">
        <w:t xml:space="preserve"> соответствии с Гражданским кодексом Российской Федерации (часть четвертая) разработчик обязан обеспечивать соблюдение прав авторов произведений, патентов, товарных знаков и других объектов, охраняемых законом. Это включает в себя обязательство избегать плагиата, а также использовать только лицензированные или открытые ресурсы.</w:t>
      </w:r>
    </w:p>
    <w:p w14:paraId="3BF80742" w14:textId="596CF482" w:rsidR="003A546E" w:rsidRDefault="003A546E" w:rsidP="003A546E">
      <w:pPr>
        <w:pStyle w:val="2"/>
      </w:pPr>
      <w:bookmarkStart w:id="28" w:name="_Toc215255101"/>
      <w:r>
        <w:t>Требования к перспективам развития</w:t>
      </w:r>
      <w:bookmarkEnd w:id="28"/>
    </w:p>
    <w:p w14:paraId="09AC6F95" w14:textId="02E5CD2D" w:rsidR="00BE3F46" w:rsidRPr="00BF7CCA" w:rsidRDefault="00BE3F46" w:rsidP="00BE3F46">
      <w:r w:rsidRPr="00BF7CCA">
        <w:t xml:space="preserve">Дальнейшее развитие </w:t>
      </w:r>
      <w:r w:rsidR="00BF7CCA" w:rsidRPr="00BF7CCA">
        <w:t xml:space="preserve">программной платформы </w:t>
      </w:r>
      <w:r w:rsidRPr="00BF7CCA">
        <w:t>предполагает реализацию функций, описанных ниже:</w:t>
      </w:r>
    </w:p>
    <w:p w14:paraId="338440A4" w14:textId="3E80E760" w:rsidR="00BF7CCA" w:rsidRDefault="00BF7CCA" w:rsidP="002C4BBD">
      <w:pPr>
        <w:pStyle w:val="a0"/>
        <w:ind w:left="0" w:firstLine="851"/>
      </w:pPr>
      <w:r w:rsidRPr="00BF7CCA">
        <w:t>Доступ к библиотеке учебных материалов и методическим указаниям, предоставленным преподавателем</w:t>
      </w:r>
      <w:r>
        <w:t>;</w:t>
      </w:r>
    </w:p>
    <w:p w14:paraId="01DEA5DA" w14:textId="436361EB" w:rsidR="00BE3F46" w:rsidRDefault="00BF7CCA" w:rsidP="002C4BBD">
      <w:pPr>
        <w:pStyle w:val="a0"/>
        <w:ind w:left="0" w:firstLine="851"/>
      </w:pPr>
      <w:r w:rsidRPr="00BF7CCA">
        <w:t>Публикация и организация учебных материалов, методических указаний и пособий для студентов</w:t>
      </w:r>
      <w:r>
        <w:t>;</w:t>
      </w:r>
    </w:p>
    <w:p w14:paraId="56B03B1A" w14:textId="44E4871A" w:rsidR="00BF7CCA" w:rsidRDefault="00BF7CCA" w:rsidP="002C4BBD">
      <w:pPr>
        <w:pStyle w:val="a0"/>
        <w:ind w:left="0" w:firstLine="851"/>
      </w:pPr>
      <w:r w:rsidRPr="00BF7CCA">
        <w:t>Рассмотрение запросов от студентов на пересмотр оценок и принятие решений по ним</w:t>
      </w:r>
      <w:r>
        <w:t>;</w:t>
      </w:r>
    </w:p>
    <w:p w14:paraId="0E1FDB72" w14:textId="5AB9E85B" w:rsidR="00BF7CCA" w:rsidRPr="00BF7CCA" w:rsidRDefault="00BF7CCA" w:rsidP="002C4BBD">
      <w:pPr>
        <w:pStyle w:val="a0"/>
        <w:ind w:left="0" w:firstLine="851"/>
      </w:pPr>
      <w:r w:rsidRPr="00BF7CCA">
        <w:t>Возможность подачи запроса на пересмотр оценки</w:t>
      </w:r>
      <w:r>
        <w:t xml:space="preserve"> за практическую работу.</w:t>
      </w:r>
    </w:p>
    <w:p w14:paraId="7B2062F0" w14:textId="1527BC7A" w:rsidR="00127A5A" w:rsidRDefault="00127A5A" w:rsidP="00127A5A">
      <w:pPr>
        <w:pStyle w:val="1"/>
      </w:pPr>
      <w:bookmarkStart w:id="29" w:name="_Toc215255102"/>
      <w:r>
        <w:lastRenderedPageBreak/>
        <w:t>Состав и содержание работ</w:t>
      </w:r>
      <w:bookmarkEnd w:id="29"/>
    </w:p>
    <w:p w14:paraId="307663AC" w14:textId="5017D22C" w:rsidR="00E47364" w:rsidRPr="00147928" w:rsidRDefault="00E47364" w:rsidP="00E47364">
      <w:r w:rsidRPr="00147928">
        <w:t xml:space="preserve">В рамках разработки </w:t>
      </w:r>
      <w:r w:rsidR="00147928" w:rsidRPr="00147928">
        <w:t xml:space="preserve">программной платформы </w:t>
      </w:r>
      <w:r w:rsidRPr="00147928">
        <w:t>в соответствии с настоящим документом выполнить перечень работ, представленных в таблице 1.</w:t>
      </w:r>
    </w:p>
    <w:p w14:paraId="65BBB14A" w14:textId="77777777" w:rsidR="00E47364" w:rsidRPr="00147928" w:rsidRDefault="00E47364" w:rsidP="00E47364">
      <w:pPr>
        <w:ind w:firstLine="0"/>
      </w:pPr>
      <w:r w:rsidRPr="00147928">
        <w:t>Таблица 1 – Состав и содержание работ настоящей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14"/>
        <w:gridCol w:w="2281"/>
        <w:gridCol w:w="1703"/>
        <w:gridCol w:w="3060"/>
        <w:gridCol w:w="2037"/>
      </w:tblGrid>
      <w:tr w:rsidR="006B2008" w:rsidRPr="007F4C57" w14:paraId="678A9CCC" w14:textId="77777777" w:rsidTr="00215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5FBD" w14:textId="77777777" w:rsidR="00E47364" w:rsidRPr="00147928" w:rsidRDefault="00E47364" w:rsidP="00215F20">
            <w:pPr>
              <w:pStyle w:val="vgutTableName"/>
            </w:pPr>
            <w:r w:rsidRPr="00147928">
              <w:t>№ этапа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B92B" w14:textId="77777777" w:rsidR="00E47364" w:rsidRPr="00147928" w:rsidRDefault="00E47364" w:rsidP="00215F20">
            <w:pPr>
              <w:pStyle w:val="vgutTableName"/>
            </w:pPr>
            <w:r w:rsidRPr="00147928">
              <w:t>Наименование этапа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627E" w14:textId="77777777" w:rsidR="00E47364" w:rsidRPr="00147928" w:rsidRDefault="00E47364" w:rsidP="00215F20">
            <w:pPr>
              <w:pStyle w:val="vgutTableName"/>
            </w:pPr>
            <w:r w:rsidRPr="00147928">
              <w:t>Длительность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3445" w14:textId="77777777" w:rsidR="00E47364" w:rsidRPr="00147928" w:rsidRDefault="00E47364" w:rsidP="00215F20">
            <w:pPr>
              <w:pStyle w:val="vgutTableName"/>
            </w:pPr>
            <w:r w:rsidRPr="00147928">
              <w:t>Состав работ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1342" w14:textId="77777777" w:rsidR="00E47364" w:rsidRPr="00147928" w:rsidRDefault="00E47364" w:rsidP="00215F20">
            <w:pPr>
              <w:pStyle w:val="vgutTableName"/>
            </w:pPr>
            <w:r w:rsidRPr="00147928">
              <w:t>Результат</w:t>
            </w:r>
          </w:p>
        </w:tc>
      </w:tr>
      <w:tr w:rsidR="006B2008" w:rsidRPr="007F4C57" w14:paraId="1778E9E5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256F" w14:textId="77777777" w:rsidR="00E47364" w:rsidRPr="00147928" w:rsidRDefault="00E47364" w:rsidP="00215F20">
            <w:pPr>
              <w:pStyle w:val="vgutTableText"/>
            </w:pPr>
            <w:r w:rsidRPr="00147928">
              <w:t>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FFAB" w14:textId="77777777" w:rsidR="00E47364" w:rsidRPr="00147928" w:rsidRDefault="00E47364" w:rsidP="00215F20">
            <w:pPr>
              <w:pStyle w:val="vgutTableText"/>
            </w:pPr>
            <w:r w:rsidRPr="00147928">
              <w:t>Техническое задание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35FC" w14:textId="58F16488" w:rsidR="00E47364" w:rsidRPr="00147928" w:rsidRDefault="002913E1" w:rsidP="00215F20">
            <w:pPr>
              <w:pStyle w:val="vgutTableText"/>
            </w:pPr>
            <w:r w:rsidRPr="00147928">
              <w:t>4</w:t>
            </w:r>
            <w:r w:rsidR="00E47364" w:rsidRPr="00147928">
              <w:t xml:space="preserve">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EFEB" w14:textId="77777777" w:rsidR="00E47364" w:rsidRPr="00147928" w:rsidRDefault="00E47364" w:rsidP="00215F20">
            <w:pPr>
              <w:pStyle w:val="vgutTableText"/>
            </w:pPr>
            <w:r w:rsidRPr="00147928">
              <w:t xml:space="preserve">Разработка и утверждение технического задания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EF73" w14:textId="77777777" w:rsidR="00E47364" w:rsidRPr="00147928" w:rsidRDefault="00E47364" w:rsidP="00215F20">
            <w:pPr>
              <w:pStyle w:val="vgutTableText"/>
            </w:pPr>
            <w:r w:rsidRPr="00147928">
              <w:rPr>
                <w:rStyle w:val="normaltextrun"/>
                <w:color w:val="000000"/>
                <w:shd w:val="clear" w:color="auto" w:fill="FFFFFF"/>
              </w:rPr>
              <w:t>Разработанное и утверждённое техническое задание</w:t>
            </w:r>
          </w:p>
        </w:tc>
      </w:tr>
      <w:tr w:rsidR="006B2008" w:rsidRPr="007F4C57" w14:paraId="566A2E77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D057" w14:textId="449278BF" w:rsidR="00E47364" w:rsidRPr="00147928" w:rsidRDefault="002913E1" w:rsidP="00215F20">
            <w:pPr>
              <w:pStyle w:val="vgutTableText"/>
            </w:pPr>
            <w:r w:rsidRPr="00147928">
              <w:t>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5998" w14:textId="2683339F" w:rsidR="00E47364" w:rsidRPr="00147928" w:rsidRDefault="00E47364" w:rsidP="00215F20">
            <w:pPr>
              <w:pStyle w:val="vgutTableText"/>
            </w:pPr>
            <w:r w:rsidRPr="00147928">
              <w:t>Проектирование</w:t>
            </w:r>
            <w:r w:rsidR="003C58D4" w:rsidRPr="00147928">
              <w:t xml:space="preserve"> </w:t>
            </w:r>
            <w:r w:rsidR="00147928">
              <w:t>платформы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FAB4" w14:textId="165F4754" w:rsidR="00E47364" w:rsidRPr="00147928" w:rsidRDefault="002913E1" w:rsidP="00215F20">
            <w:pPr>
              <w:pStyle w:val="vgutTableText"/>
            </w:pPr>
            <w:r w:rsidRPr="00147928">
              <w:t>1</w:t>
            </w:r>
            <w:r w:rsidR="00E47364" w:rsidRPr="00147928">
              <w:t xml:space="preserve"> недел</w:t>
            </w:r>
            <w:r w:rsidRPr="00147928">
              <w:t>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A71A" w14:textId="652796A6" w:rsidR="00E47364" w:rsidRPr="00147928" w:rsidRDefault="00E47364" w:rsidP="00215F20">
            <w:pPr>
              <w:pStyle w:val="vgutTableText"/>
            </w:pPr>
            <w:r w:rsidRPr="00147928">
              <w:t>Разработка и утверждение</w:t>
            </w:r>
            <w:r w:rsidR="003C58D4" w:rsidRPr="00147928">
              <w:t xml:space="preserve"> структуры </w:t>
            </w:r>
            <w:r w:rsidR="00147928">
              <w:t>платформы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76DE" w14:textId="45960BE2" w:rsidR="00E47364" w:rsidRPr="00147928" w:rsidRDefault="00E47364" w:rsidP="00215F20">
            <w:pPr>
              <w:pStyle w:val="vgutTableText"/>
            </w:pPr>
            <w:r w:rsidRPr="00147928">
              <w:t>Разработа</w:t>
            </w:r>
            <w:r w:rsidR="003C58D4" w:rsidRPr="00147928">
              <w:t xml:space="preserve">нная и утвержденная структура </w:t>
            </w:r>
            <w:r w:rsidR="00147928">
              <w:t>платформы</w:t>
            </w:r>
          </w:p>
        </w:tc>
      </w:tr>
      <w:tr w:rsidR="006B2008" w:rsidRPr="007F4C57" w14:paraId="5833AF32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2DFD" w14:textId="19883D78" w:rsidR="003C58D4" w:rsidRPr="00147928" w:rsidRDefault="003C58D4" w:rsidP="00215F20">
            <w:pPr>
              <w:pStyle w:val="vgutTableText"/>
            </w:pPr>
            <w:r w:rsidRPr="00147928">
              <w:t>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32A2" w14:textId="12F71558" w:rsidR="003C58D4" w:rsidRPr="00147928" w:rsidRDefault="006B2008" w:rsidP="00215F20">
            <w:pPr>
              <w:pStyle w:val="vgutTableText"/>
            </w:pPr>
            <w:r w:rsidRPr="00147928">
              <w:t xml:space="preserve">Концептуальное </w:t>
            </w:r>
            <w:r w:rsidR="003C58D4" w:rsidRPr="00147928">
              <w:t>проектирование БД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1DA8" w14:textId="2B0C6C47" w:rsidR="003C58D4" w:rsidRPr="00147928" w:rsidRDefault="003C58D4" w:rsidP="00215F20">
            <w:pPr>
              <w:pStyle w:val="vgutTableText"/>
            </w:pPr>
            <w:r w:rsidRPr="00147928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A7B3" w14:textId="490D0E75" w:rsidR="003C58D4" w:rsidRPr="00147928" w:rsidRDefault="006B2008" w:rsidP="003C58D4">
            <w:pPr>
              <w:pStyle w:val="vgutTableText"/>
            </w:pPr>
            <w:r w:rsidRPr="00147928">
              <w:t>П</w:t>
            </w:r>
            <w:r w:rsidR="003C58D4" w:rsidRPr="00147928">
              <w:t>роектирование и утверждение структуры БД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468F" w14:textId="6E4B7C35" w:rsidR="003C58D4" w:rsidRPr="00147928" w:rsidRDefault="006B2008" w:rsidP="006B2008">
            <w:pPr>
              <w:pStyle w:val="vgutTableText"/>
            </w:pPr>
            <w:r w:rsidRPr="00147928">
              <w:t>Разработанная</w:t>
            </w:r>
            <w:r w:rsidR="003C58D4" w:rsidRPr="00147928">
              <w:t xml:space="preserve"> структура БД</w:t>
            </w:r>
          </w:p>
        </w:tc>
      </w:tr>
      <w:tr w:rsidR="006B2008" w:rsidRPr="007F4C57" w14:paraId="42206D4A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62F9" w14:textId="6F808C85" w:rsidR="00E47364" w:rsidRPr="00147928" w:rsidRDefault="00C13EDB" w:rsidP="00215F20">
            <w:pPr>
              <w:pStyle w:val="vgutTableText"/>
              <w:rPr>
                <w:lang w:val="en-US"/>
              </w:rPr>
            </w:pPr>
            <w:r w:rsidRPr="00147928">
              <w:t>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B8D6" w14:textId="77777777" w:rsidR="00E47364" w:rsidRPr="00147928" w:rsidRDefault="00E47364" w:rsidP="00215F20">
            <w:pPr>
              <w:pStyle w:val="vgutTableText"/>
            </w:pPr>
            <w:r w:rsidRPr="00147928">
              <w:t>Программная реализация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9D12" w14:textId="503484BB" w:rsidR="00E47364" w:rsidRPr="00147928" w:rsidRDefault="003C58D4" w:rsidP="00215F20">
            <w:pPr>
              <w:pStyle w:val="vgutTableText"/>
            </w:pPr>
            <w:r w:rsidRPr="00147928">
              <w:t>5</w:t>
            </w:r>
            <w:r w:rsidR="002913E1" w:rsidRPr="00147928">
              <w:t xml:space="preserve"> недель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7F47" w14:textId="242C20A9" w:rsidR="00E47364" w:rsidRPr="00147928" w:rsidRDefault="00E47364" w:rsidP="00215F20">
            <w:pPr>
              <w:pStyle w:val="vgutTableText"/>
            </w:pPr>
            <w:r w:rsidRPr="00147928">
              <w:t>Написание кода программы в соответствии с техническим заданием</w:t>
            </w:r>
            <w:r w:rsidR="006B2008" w:rsidRPr="00147928">
              <w:t>, реализация БД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8210" w14:textId="77777777" w:rsidR="00E47364" w:rsidRPr="00147928" w:rsidRDefault="00E47364" w:rsidP="00215F20">
            <w:pPr>
              <w:pStyle w:val="vgutTableText"/>
            </w:pPr>
            <w:r w:rsidRPr="00147928">
              <w:rPr>
                <w:rStyle w:val="normaltextrun"/>
              </w:rPr>
              <w:t xml:space="preserve">Программа, выполненная в соответствии с техническим заданием                 </w:t>
            </w:r>
          </w:p>
        </w:tc>
      </w:tr>
      <w:tr w:rsidR="006B2008" w:rsidRPr="007F4C57" w14:paraId="7B13BB7A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1093" w14:textId="41025B74" w:rsidR="00E47364" w:rsidRPr="00147928" w:rsidRDefault="00C13EDB" w:rsidP="00215F20">
            <w:pPr>
              <w:pStyle w:val="vgutTableText"/>
            </w:pPr>
            <w:r w:rsidRPr="00147928">
              <w:t>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B24A" w14:textId="77777777" w:rsidR="00E47364" w:rsidRPr="00147928" w:rsidRDefault="00E47364" w:rsidP="00215F20">
            <w:pPr>
              <w:pStyle w:val="vgutTableText"/>
            </w:pPr>
            <w:r w:rsidRPr="00147928">
              <w:t>Тестирование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A762" w14:textId="2982399C" w:rsidR="00E47364" w:rsidRPr="00147928" w:rsidRDefault="002913E1" w:rsidP="002913E1">
            <w:pPr>
              <w:pStyle w:val="vgutTableText"/>
            </w:pPr>
            <w:r w:rsidRPr="00147928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4706" w14:textId="34DCB6A4" w:rsidR="00E47364" w:rsidRPr="00147928" w:rsidRDefault="00E47364" w:rsidP="002913E1">
            <w:pPr>
              <w:pStyle w:val="vgutTableText"/>
            </w:pPr>
            <w:r w:rsidRPr="00147928">
              <w:t xml:space="preserve">Тестирование программы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84A7" w14:textId="77777777" w:rsidR="00E47364" w:rsidRPr="00147928" w:rsidRDefault="00E47364" w:rsidP="00215F20">
            <w:pPr>
              <w:pStyle w:val="vgutTableText"/>
            </w:pPr>
            <w:r w:rsidRPr="00147928">
              <w:t>Список ошибок в работе программы</w:t>
            </w:r>
          </w:p>
        </w:tc>
      </w:tr>
      <w:tr w:rsidR="006B2008" w:rsidRPr="007F4C57" w14:paraId="37E3B55A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3C18" w14:textId="13EE560B" w:rsidR="00E47364" w:rsidRPr="00147928" w:rsidRDefault="00C13EDB" w:rsidP="00215F20">
            <w:pPr>
              <w:pStyle w:val="vgutTableText"/>
              <w:rPr>
                <w:lang w:val="en-US"/>
              </w:rPr>
            </w:pPr>
            <w:r w:rsidRPr="00147928">
              <w:t>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3976" w14:textId="77777777" w:rsidR="00E47364" w:rsidRPr="00147928" w:rsidRDefault="00E47364" w:rsidP="00215F20">
            <w:pPr>
              <w:pStyle w:val="vgutTableText"/>
            </w:pPr>
            <w:r w:rsidRPr="00147928">
              <w:t>Доработка программы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4E6B" w14:textId="63FFC875" w:rsidR="00E47364" w:rsidRPr="00147928" w:rsidRDefault="002913E1" w:rsidP="00215F20">
            <w:pPr>
              <w:pStyle w:val="vgutTableText"/>
            </w:pPr>
            <w:r w:rsidRPr="00147928"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1D95" w14:textId="77777777" w:rsidR="00E47364" w:rsidRPr="00147928" w:rsidRDefault="00E47364" w:rsidP="00215F20">
            <w:pPr>
              <w:pStyle w:val="vgutTableText"/>
            </w:pPr>
            <w:r w:rsidRPr="00147928">
              <w:t>Исправление недочетов, обнаруженных на прошлом этапе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DE9B" w14:textId="77777777" w:rsidR="00E47364" w:rsidRPr="00147928" w:rsidRDefault="00E47364" w:rsidP="00215F20">
            <w:pPr>
              <w:pStyle w:val="vgutTableText"/>
            </w:pPr>
            <w:r w:rsidRPr="00147928">
              <w:rPr>
                <w:rStyle w:val="normaltextrun"/>
              </w:rPr>
              <w:t>Программа, с устраненными ошибками и недочетами</w:t>
            </w:r>
            <w:r w:rsidRPr="00147928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B2008" w:rsidRPr="007F4C57" w14:paraId="60DD0C12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1DC1" w14:textId="13DDCD28" w:rsidR="00E47364" w:rsidRPr="00147928" w:rsidRDefault="00C13EDB" w:rsidP="00215F20">
            <w:pPr>
              <w:pStyle w:val="vgutTableText"/>
              <w:rPr>
                <w:lang w:val="en-US"/>
              </w:rPr>
            </w:pPr>
            <w:r w:rsidRPr="00147928">
              <w:t>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49B5" w14:textId="77777777" w:rsidR="00E47364" w:rsidRPr="00147928" w:rsidRDefault="00E47364" w:rsidP="00215F20">
            <w:pPr>
              <w:pStyle w:val="vgutTableText"/>
            </w:pPr>
            <w:r w:rsidRPr="00147928">
              <w:t>Подготовка эксплуатационной документации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815E" w14:textId="7277F2B0" w:rsidR="00E47364" w:rsidRPr="00147928" w:rsidRDefault="00147928" w:rsidP="00215F20">
            <w:pPr>
              <w:pStyle w:val="vgutTableText"/>
            </w:pPr>
            <w:r>
              <w:t>4</w:t>
            </w:r>
            <w:r w:rsidR="00E47364" w:rsidRPr="00147928">
              <w:t xml:space="preserve">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BA1C" w14:textId="25040463" w:rsidR="00E47364" w:rsidRPr="00147928" w:rsidRDefault="00E47364" w:rsidP="002913E1">
            <w:pPr>
              <w:pStyle w:val="vgutTableText"/>
            </w:pPr>
            <w:r w:rsidRPr="00147928">
              <w:t xml:space="preserve">Разработка </w:t>
            </w:r>
            <w:r w:rsidR="002913E1" w:rsidRPr="00147928">
              <w:t>пояснительной записки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782B" w14:textId="4F84FA9F" w:rsidR="00E47364" w:rsidRPr="00147928" w:rsidRDefault="00147928" w:rsidP="00215F20">
            <w:pPr>
              <w:pStyle w:val="vgutTableText"/>
            </w:pPr>
            <w:r>
              <w:t>Дипломный проект</w:t>
            </w:r>
          </w:p>
        </w:tc>
      </w:tr>
      <w:tr w:rsidR="006B2008" w14:paraId="09410F93" w14:textId="77777777" w:rsidTr="00215F20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671B" w14:textId="37124A72" w:rsidR="002913E1" w:rsidRPr="00147928" w:rsidRDefault="00C13EDB" w:rsidP="002913E1">
            <w:pPr>
              <w:pStyle w:val="vgutTableText"/>
            </w:pPr>
            <w:r w:rsidRPr="00147928">
              <w:t>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30F4" w14:textId="3FA4BAB3" w:rsidR="002913E1" w:rsidRPr="00147928" w:rsidRDefault="002913E1" w:rsidP="002913E1">
            <w:pPr>
              <w:pStyle w:val="vgutTableText"/>
            </w:pPr>
            <w:r w:rsidRPr="00147928">
              <w:t>Приемо-сдаточные испытания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D8AF" w14:textId="545CE605" w:rsidR="002913E1" w:rsidRPr="00147928" w:rsidRDefault="002913E1" w:rsidP="002913E1">
            <w:pPr>
              <w:pStyle w:val="vgutTableText"/>
            </w:pPr>
            <w:r w:rsidRPr="00147928">
              <w:t>1 день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8C77" w14:textId="351B7B1A" w:rsidR="002913E1" w:rsidRPr="00147928" w:rsidRDefault="002913E1" w:rsidP="002913E1">
            <w:pPr>
              <w:pStyle w:val="vgutTableText"/>
            </w:pPr>
            <w:r w:rsidRPr="00147928">
              <w:t>Сдача результатов разработки комиссии, проведение испытаний результатов разработки и занесение оценки в ведомость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715F" w14:textId="7A4E5D33" w:rsidR="002913E1" w:rsidRPr="00147928" w:rsidRDefault="002913E1" w:rsidP="002913E1">
            <w:pPr>
              <w:pStyle w:val="vgutTableText"/>
            </w:pPr>
            <w:r w:rsidRPr="00147928">
              <w:t>Оценка в ведомости</w:t>
            </w:r>
          </w:p>
        </w:tc>
      </w:tr>
    </w:tbl>
    <w:p w14:paraId="4A05AACE" w14:textId="6C8FD228" w:rsidR="00E47364" w:rsidRDefault="00E47364" w:rsidP="002913E1">
      <w:pPr>
        <w:spacing w:before="0" w:after="200" w:line="276" w:lineRule="auto"/>
        <w:ind w:firstLine="0"/>
        <w:contextualSpacing w:val="0"/>
        <w:jc w:val="left"/>
      </w:pPr>
    </w:p>
    <w:p w14:paraId="2CC911CE" w14:textId="77777777" w:rsidR="00E47364" w:rsidRPr="00E47364" w:rsidRDefault="00E47364" w:rsidP="00E47364"/>
    <w:p w14:paraId="09127949" w14:textId="77777777" w:rsidR="000E06F3" w:rsidRDefault="000E06F3" w:rsidP="00E47364">
      <w:pPr>
        <w:spacing w:before="0" w:after="200" w:line="276" w:lineRule="auto"/>
        <w:ind w:firstLine="0"/>
        <w:contextualSpacing w:val="0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01B3FF13" w14:textId="0A83AEFC" w:rsidR="000E06F3" w:rsidRDefault="000E06F3" w:rsidP="000E06F3">
      <w:pPr>
        <w:pStyle w:val="1"/>
      </w:pPr>
      <w:bookmarkStart w:id="30" w:name="_Toc215255103"/>
      <w:r>
        <w:lastRenderedPageBreak/>
        <w:t>Порядок разработки</w:t>
      </w:r>
      <w:bookmarkEnd w:id="30"/>
    </w:p>
    <w:p w14:paraId="390ECCF8" w14:textId="6DA30807" w:rsidR="009E13B2" w:rsidRPr="00147928" w:rsidRDefault="009E13B2" w:rsidP="009E13B2">
      <w:r w:rsidRPr="00147928">
        <w:t>В рамках настоящей разработки проектный этап должен включать в себя:</w:t>
      </w:r>
    </w:p>
    <w:p w14:paraId="1411AACE" w14:textId="2000DA17" w:rsidR="005A3CDC" w:rsidRPr="00147928" w:rsidRDefault="005A3CDC" w:rsidP="006E0A57">
      <w:pPr>
        <w:pStyle w:val="a0"/>
        <w:ind w:left="0" w:firstLine="851"/>
      </w:pPr>
      <w:r w:rsidRPr="00147928">
        <w:t>Анализ предметной области;</w:t>
      </w:r>
    </w:p>
    <w:p w14:paraId="1E50DBD0" w14:textId="508D52A9" w:rsidR="009E13B2" w:rsidRPr="00147928" w:rsidRDefault="009E13B2" w:rsidP="006E0A57">
      <w:pPr>
        <w:pStyle w:val="a0"/>
        <w:ind w:left="0" w:firstLine="851"/>
      </w:pPr>
      <w:r w:rsidRPr="00147928">
        <w:t>Разработка технического задания;</w:t>
      </w:r>
    </w:p>
    <w:p w14:paraId="58A9011F" w14:textId="65A3CE67" w:rsidR="006B2008" w:rsidRPr="00147928" w:rsidRDefault="006B2008" w:rsidP="006E0A57">
      <w:pPr>
        <w:pStyle w:val="a0"/>
        <w:ind w:left="0" w:firstLine="851"/>
      </w:pPr>
      <w:r w:rsidRPr="00147928">
        <w:t>Концептуальное проектирование базы данных;</w:t>
      </w:r>
    </w:p>
    <w:p w14:paraId="68167CCA" w14:textId="0721C5EB" w:rsidR="005A3CDC" w:rsidRPr="00147928" w:rsidRDefault="005A3CDC" w:rsidP="006E0A57">
      <w:pPr>
        <w:pStyle w:val="a0"/>
        <w:ind w:left="0" w:firstLine="851"/>
      </w:pPr>
      <w:r w:rsidRPr="00147928">
        <w:t>Проек</w:t>
      </w:r>
      <w:r w:rsidR="006B2008" w:rsidRPr="00147928">
        <w:t>тирование</w:t>
      </w:r>
      <w:r w:rsidR="00147928">
        <w:t xml:space="preserve"> программной платформы</w:t>
      </w:r>
      <w:r w:rsidRPr="00147928">
        <w:t>.</w:t>
      </w:r>
    </w:p>
    <w:p w14:paraId="6223F55E" w14:textId="52858A46" w:rsidR="005A3CDC" w:rsidRPr="00147928" w:rsidRDefault="005A3CDC" w:rsidP="005A3CDC">
      <w:pPr>
        <w:pStyle w:val="a0"/>
        <w:numPr>
          <w:ilvl w:val="0"/>
          <w:numId w:val="0"/>
        </w:numPr>
        <w:ind w:left="851"/>
      </w:pPr>
      <w:r w:rsidRPr="00147928">
        <w:t>Этап разработки должен включать в себя:</w:t>
      </w:r>
    </w:p>
    <w:p w14:paraId="0B543DE3" w14:textId="74A00D22" w:rsidR="005A3CDC" w:rsidRPr="00147928" w:rsidRDefault="005A3CDC" w:rsidP="006E0A57">
      <w:pPr>
        <w:pStyle w:val="a0"/>
        <w:ind w:left="0" w:firstLine="851"/>
      </w:pPr>
      <w:r w:rsidRPr="00147928">
        <w:t>Реализация программного кода;</w:t>
      </w:r>
    </w:p>
    <w:p w14:paraId="3B24BC80" w14:textId="633A4502" w:rsidR="005A3CDC" w:rsidRPr="00147928" w:rsidRDefault="005A3CDC" w:rsidP="006E0A57">
      <w:pPr>
        <w:pStyle w:val="a0"/>
        <w:ind w:left="0" w:firstLine="851"/>
      </w:pPr>
      <w:r w:rsidRPr="00147928">
        <w:t>Тестирование;</w:t>
      </w:r>
    </w:p>
    <w:p w14:paraId="581FA8B1" w14:textId="3C7FA3FB" w:rsidR="005A3CDC" w:rsidRPr="00147928" w:rsidRDefault="005A3CDC" w:rsidP="006E0A57">
      <w:pPr>
        <w:pStyle w:val="a0"/>
        <w:ind w:left="0" w:firstLine="851"/>
      </w:pPr>
      <w:r w:rsidRPr="00147928">
        <w:t>Доработка программы;</w:t>
      </w:r>
    </w:p>
    <w:p w14:paraId="07C2AC61" w14:textId="062408BD" w:rsidR="005A3CDC" w:rsidRPr="00147928" w:rsidRDefault="005A3CDC" w:rsidP="006E0A57">
      <w:pPr>
        <w:pStyle w:val="a0"/>
        <w:ind w:left="0" w:firstLine="851"/>
      </w:pPr>
      <w:r w:rsidRPr="00147928">
        <w:t>Подготовка эксплуатационной документации.</w:t>
      </w:r>
    </w:p>
    <w:p w14:paraId="63136DE4" w14:textId="77777777" w:rsidR="009E13B2" w:rsidRPr="009E13B2" w:rsidRDefault="009E13B2" w:rsidP="009E13B2"/>
    <w:p w14:paraId="2BC2B162" w14:textId="77777777" w:rsidR="009E13B2" w:rsidRPr="009E13B2" w:rsidRDefault="009E13B2" w:rsidP="009E13B2"/>
    <w:p w14:paraId="649C3276" w14:textId="77777777" w:rsidR="009E13B2" w:rsidRPr="009E13B2" w:rsidRDefault="009E13B2" w:rsidP="009E13B2"/>
    <w:p w14:paraId="7E2B9E48" w14:textId="4D4E8CD8" w:rsidR="008F6FA6" w:rsidRDefault="008F6FA6" w:rsidP="008F6FA6">
      <w:pPr>
        <w:pStyle w:val="1"/>
      </w:pPr>
      <w:bookmarkStart w:id="31" w:name="_Toc215255104"/>
      <w:r>
        <w:lastRenderedPageBreak/>
        <w:t>Требования к документированию</w:t>
      </w:r>
      <w:bookmarkEnd w:id="2"/>
      <w:bookmarkEnd w:id="3"/>
      <w:bookmarkEnd w:id="31"/>
    </w:p>
    <w:p w14:paraId="4D8D6F05" w14:textId="77777777" w:rsidR="002913E1" w:rsidRPr="00147928" w:rsidRDefault="002913E1" w:rsidP="002913E1">
      <w:r w:rsidRPr="00147928">
        <w:t>Состав программной документации должен включать в себя:</w:t>
      </w:r>
    </w:p>
    <w:p w14:paraId="45E8EE3B" w14:textId="77777777" w:rsidR="002913E1" w:rsidRPr="00147928" w:rsidRDefault="002913E1" w:rsidP="002913E1">
      <w:pPr>
        <w:pStyle w:val="a0"/>
        <w:numPr>
          <w:ilvl w:val="0"/>
          <w:numId w:val="22"/>
        </w:numPr>
        <w:ind w:left="0" w:firstLine="851"/>
      </w:pPr>
      <w:r w:rsidRPr="00147928">
        <w:t>Техническое задание (ТЗ) – документ, содержащий требования к разработке проекта, его цель, задачи, информацию об исполнителях и заказчиках, сроки и назначение. ТЗ также включает описание предметной области проекта, основные определения и требования к результатам работы, порядку их сдачи и приемки;</w:t>
      </w:r>
    </w:p>
    <w:p w14:paraId="550C7627" w14:textId="77777777" w:rsidR="00DB10DA" w:rsidRPr="00147928" w:rsidRDefault="00DB10DA" w:rsidP="002913E1">
      <w:pPr>
        <w:pStyle w:val="a0"/>
        <w:numPr>
          <w:ilvl w:val="0"/>
          <w:numId w:val="22"/>
        </w:numPr>
        <w:ind w:left="0" w:firstLine="851"/>
      </w:pPr>
      <w:r w:rsidRPr="00147928">
        <w:t>Исходный код</w:t>
      </w:r>
      <w:r w:rsidR="00C25C7D" w:rsidRPr="00147928">
        <w:t>.</w:t>
      </w:r>
    </w:p>
    <w:p w14:paraId="3CEE2D60" w14:textId="11E6D295" w:rsidR="002913E1" w:rsidRPr="00215F20" w:rsidRDefault="002913E1" w:rsidP="002913E1">
      <w:r w:rsidRPr="00147928">
        <w:t>Все вышеперечисленные документы должны быть написаны с</w:t>
      </w:r>
      <w:r w:rsidR="007E0297" w:rsidRPr="00147928">
        <w:t xml:space="preserve"> учетом требований СТП </w:t>
      </w:r>
      <w:proofErr w:type="spellStart"/>
      <w:r w:rsidR="007E0297" w:rsidRPr="00147928">
        <w:t>ВятГУ</w:t>
      </w:r>
      <w:proofErr w:type="spellEnd"/>
      <w:r w:rsidR="007E0297" w:rsidRPr="00147928">
        <w:t xml:space="preserve"> 102</w:t>
      </w:r>
      <w:r w:rsidRPr="00147928">
        <w:t>-2004, ГОСТ 34.602-2020</w:t>
      </w:r>
      <w:r w:rsidR="00215F20" w:rsidRPr="00147928">
        <w:t>.</w:t>
      </w:r>
    </w:p>
    <w:p w14:paraId="4B5DBF2F" w14:textId="667C5B05" w:rsidR="000E06F3" w:rsidRDefault="000E06F3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BBCACB3" w14:textId="04246C53" w:rsidR="000E06F3" w:rsidRDefault="000E06F3" w:rsidP="000E06F3">
      <w:pPr>
        <w:pStyle w:val="1"/>
      </w:pPr>
      <w:bookmarkStart w:id="32" w:name="_Toc215255105"/>
      <w:r>
        <w:lastRenderedPageBreak/>
        <w:t>Требования к приемно-сдаточным процедурам</w:t>
      </w:r>
      <w:bookmarkEnd w:id="32"/>
    </w:p>
    <w:p w14:paraId="2DB2260E" w14:textId="77777777" w:rsidR="009E13B2" w:rsidRPr="00147928" w:rsidRDefault="009E13B2" w:rsidP="009E13B2">
      <w:r w:rsidRPr="00147928">
        <w:t>Процесс приемки-сдачи в соответствии с установленными процедурами предусматривает следующий формат:</w:t>
      </w:r>
    </w:p>
    <w:p w14:paraId="266ABB28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Разработчик, являющийся автором проекта, приходит в специально отведенную аудиторию и представляет свою работу комиссии;</w:t>
      </w:r>
    </w:p>
    <w:p w14:paraId="679ABFBA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Перед началом доклада разработчик предоставляет членам комиссии документацию, заверенную необходимыми подписями, для ознакомления;</w:t>
      </w:r>
    </w:p>
    <w:p w14:paraId="36BA2660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Разработчик презентует проект в течение 5 минут;</w:t>
      </w:r>
    </w:p>
    <w:p w14:paraId="1E5F089E" w14:textId="77777777" w:rsidR="009E13B2" w:rsidRPr="00147928" w:rsidRDefault="009E13B2" w:rsidP="009E13B2">
      <w:pPr>
        <w:pStyle w:val="a0"/>
        <w:numPr>
          <w:ilvl w:val="0"/>
          <w:numId w:val="23"/>
        </w:numPr>
        <w:ind w:left="0" w:firstLine="851"/>
      </w:pPr>
      <w:r w:rsidRPr="00147928">
        <w:t>Разработчик должен продемонстрировать полное понимание основных аспектов своей работы и быть готовым ответить на любые вопросы членов комиссии;</w:t>
      </w:r>
    </w:p>
    <w:p w14:paraId="045C6A46" w14:textId="53796BD0" w:rsidR="009E13B2" w:rsidRPr="00147928" w:rsidRDefault="009E13B2" w:rsidP="00147928">
      <w:pPr>
        <w:pStyle w:val="a0"/>
        <w:numPr>
          <w:ilvl w:val="0"/>
          <w:numId w:val="23"/>
        </w:numPr>
        <w:ind w:left="0" w:firstLine="851"/>
      </w:pPr>
      <w:r w:rsidRPr="00147928">
        <w:t>По итогам процесса приемки-сдачи комиссия оценивает выполненную рабо</w:t>
      </w:r>
      <w:r w:rsidR="005A3CDC" w:rsidRPr="00147928">
        <w:t>ту и принимает решение о её приёмке (не приё</w:t>
      </w:r>
      <w:r w:rsidRPr="00147928">
        <w:t>мке), результаты заносятся в ведомость.</w:t>
      </w:r>
    </w:p>
    <w:sectPr w:rsidR="009E13B2" w:rsidRPr="00147928" w:rsidSect="00D2756B">
      <w:headerReference w:type="default" r:id="rId20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0B237D" w14:textId="77777777" w:rsidR="009E66BD" w:rsidRDefault="009E66BD">
      <w:pPr>
        <w:spacing w:before="0" w:line="240" w:lineRule="auto"/>
      </w:pPr>
      <w:r>
        <w:separator/>
      </w:r>
    </w:p>
  </w:endnote>
  <w:endnote w:type="continuationSeparator" w:id="0">
    <w:p w14:paraId="41577B09" w14:textId="77777777" w:rsidR="009E66BD" w:rsidRDefault="009E66BD">
      <w:pPr>
        <w:spacing w:before="0" w:line="240" w:lineRule="auto"/>
      </w:pPr>
      <w:r>
        <w:continuationSeparator/>
      </w:r>
    </w:p>
  </w:endnote>
  <w:endnote w:type="continuationNotice" w:id="1">
    <w:p w14:paraId="3558262E" w14:textId="77777777" w:rsidR="009E66BD" w:rsidRDefault="009E66B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78A18E" w14:textId="77777777" w:rsidR="009E66BD" w:rsidRDefault="009E66BD" w:rsidP="00990EAC">
      <w:pPr>
        <w:spacing w:before="0" w:line="240" w:lineRule="auto"/>
      </w:pPr>
      <w:r>
        <w:separator/>
      </w:r>
    </w:p>
  </w:footnote>
  <w:footnote w:type="continuationSeparator" w:id="0">
    <w:p w14:paraId="79B7BBE1" w14:textId="77777777" w:rsidR="009E66BD" w:rsidRDefault="009E66BD" w:rsidP="00990EAC">
      <w:pPr>
        <w:spacing w:before="0" w:line="240" w:lineRule="auto"/>
      </w:pPr>
      <w:r>
        <w:continuationSeparator/>
      </w:r>
    </w:p>
  </w:footnote>
  <w:footnote w:type="continuationNotice" w:id="1">
    <w:p w14:paraId="265F14D1" w14:textId="77777777" w:rsidR="009E66BD" w:rsidRDefault="009E66B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3A5EF4E3" w:rsidR="00531579" w:rsidRPr="00C17A21" w:rsidRDefault="00531579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504961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531579" w:rsidRPr="008E27BF" w:rsidRDefault="00531579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817011"/>
    <w:multiLevelType w:val="multilevel"/>
    <w:tmpl w:val="08D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908E1"/>
    <w:multiLevelType w:val="hybridMultilevel"/>
    <w:tmpl w:val="84EA928E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E41D97"/>
    <w:multiLevelType w:val="hybridMultilevel"/>
    <w:tmpl w:val="9D58AAF8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4E1243"/>
    <w:multiLevelType w:val="hybridMultilevel"/>
    <w:tmpl w:val="9EBAE978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530A2430"/>
    <w:lvl w:ilvl="0">
      <w:start w:val="1"/>
      <w:numFmt w:val="decimal"/>
      <w:pStyle w:val="1"/>
      <w:lvlText w:val="%1"/>
      <w:lvlJc w:val="left"/>
      <w:pPr>
        <w:ind w:left="432" w:hanging="432"/>
      </w:pPr>
      <w:rPr>
        <w:b/>
      </w:r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E07DDF"/>
    <w:multiLevelType w:val="hybridMultilevel"/>
    <w:tmpl w:val="E29AAA1C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0" w15:restartNumberingAfterBreak="0">
    <w:nsid w:val="2F62707B"/>
    <w:multiLevelType w:val="hybridMultilevel"/>
    <w:tmpl w:val="F992F95A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2" w15:restartNumberingAfterBreak="0">
    <w:nsid w:val="331C7272"/>
    <w:multiLevelType w:val="hybridMultilevel"/>
    <w:tmpl w:val="A670927E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8F5D51"/>
    <w:multiLevelType w:val="hybridMultilevel"/>
    <w:tmpl w:val="66F64CB0"/>
    <w:lvl w:ilvl="0" w:tplc="31969F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7E7278F"/>
    <w:multiLevelType w:val="multilevel"/>
    <w:tmpl w:val="A53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24583"/>
    <w:multiLevelType w:val="hybridMultilevel"/>
    <w:tmpl w:val="0C7A057E"/>
    <w:lvl w:ilvl="0" w:tplc="31969F58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76F2B9E8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810ABD46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DD3E106E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B70B3FE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CFB83D2A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EE9EC08E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9F60CA2E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06009E8A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2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06A489D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A88565B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A601C"/>
    <w:multiLevelType w:val="multilevel"/>
    <w:tmpl w:val="9C3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A6598"/>
    <w:multiLevelType w:val="hybridMultilevel"/>
    <w:tmpl w:val="7528042C"/>
    <w:lvl w:ilvl="0" w:tplc="4DFE68BA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2B98CCC4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29CE0D84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CDBA1594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20D84778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3808EEAC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AD681CE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2E9C6DA6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12A6C810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1" w15:restartNumberingAfterBreak="0">
    <w:nsid w:val="6EBF6CD3"/>
    <w:multiLevelType w:val="hybridMultilevel"/>
    <w:tmpl w:val="402C549E"/>
    <w:lvl w:ilvl="0" w:tplc="8C1CB79C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8EC212EE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846C8A2A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D0FE3F22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5EEAA44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1BD0848A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135E595E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E04A11C2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8236BE98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2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5"/>
  </w:num>
  <w:num w:numId="5">
    <w:abstractNumId w:val="6"/>
  </w:num>
  <w:num w:numId="6">
    <w:abstractNumId w:val="16"/>
  </w:num>
  <w:num w:numId="7">
    <w:abstractNumId w:val="19"/>
  </w:num>
  <w:num w:numId="8">
    <w:abstractNumId w:val="25"/>
  </w:num>
  <w:num w:numId="9">
    <w:abstractNumId w:val="27"/>
  </w:num>
  <w:num w:numId="10">
    <w:abstractNumId w:val="17"/>
  </w:num>
  <w:num w:numId="11">
    <w:abstractNumId w:val="22"/>
  </w:num>
  <w:num w:numId="12">
    <w:abstractNumId w:val="32"/>
  </w:num>
  <w:num w:numId="13">
    <w:abstractNumId w:val="13"/>
  </w:num>
  <w:num w:numId="14">
    <w:abstractNumId w:val="15"/>
  </w:num>
  <w:num w:numId="15">
    <w:abstractNumId w:val="8"/>
  </w:num>
  <w:num w:numId="16">
    <w:abstractNumId w:val="28"/>
  </w:num>
  <w:num w:numId="17">
    <w:abstractNumId w:val="24"/>
  </w:num>
  <w:num w:numId="18">
    <w:abstractNumId w:val="7"/>
  </w:num>
  <w:num w:numId="19">
    <w:abstractNumId w:val="14"/>
  </w:num>
  <w:num w:numId="20">
    <w:abstractNumId w:val="23"/>
  </w:num>
  <w:num w:numId="21">
    <w:abstractNumId w:val="26"/>
  </w:num>
  <w:num w:numId="22">
    <w:abstractNumId w:val="21"/>
  </w:num>
  <w:num w:numId="23">
    <w:abstractNumId w:val="30"/>
  </w:num>
  <w:num w:numId="24">
    <w:abstractNumId w:val="2"/>
  </w:num>
  <w:num w:numId="25">
    <w:abstractNumId w:val="12"/>
  </w:num>
  <w:num w:numId="26">
    <w:abstractNumId w:val="4"/>
  </w:num>
  <w:num w:numId="27">
    <w:abstractNumId w:val="10"/>
  </w:num>
  <w:num w:numId="28">
    <w:abstractNumId w:val="3"/>
  </w:num>
  <w:num w:numId="29">
    <w:abstractNumId w:val="18"/>
  </w:num>
  <w:num w:numId="30">
    <w:abstractNumId w:val="31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29"/>
  </w:num>
  <w:num w:numId="39">
    <w:abstractNumId w:val="9"/>
  </w:num>
  <w:num w:numId="40">
    <w:abstractNumId w:val="20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1"/>
  </w:num>
  <w:num w:numId="4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067E2"/>
    <w:rsid w:val="00014643"/>
    <w:rsid w:val="00015480"/>
    <w:rsid w:val="00020C2C"/>
    <w:rsid w:val="00024473"/>
    <w:rsid w:val="00032359"/>
    <w:rsid w:val="00033833"/>
    <w:rsid w:val="000344C3"/>
    <w:rsid w:val="00035A26"/>
    <w:rsid w:val="00037B3E"/>
    <w:rsid w:val="00040D1E"/>
    <w:rsid w:val="00040FB8"/>
    <w:rsid w:val="0004336A"/>
    <w:rsid w:val="00044093"/>
    <w:rsid w:val="00046056"/>
    <w:rsid w:val="00051403"/>
    <w:rsid w:val="00056209"/>
    <w:rsid w:val="0005745E"/>
    <w:rsid w:val="00061F64"/>
    <w:rsid w:val="00066F6D"/>
    <w:rsid w:val="000740E1"/>
    <w:rsid w:val="0008146F"/>
    <w:rsid w:val="00083CAD"/>
    <w:rsid w:val="000934BA"/>
    <w:rsid w:val="00094513"/>
    <w:rsid w:val="00094729"/>
    <w:rsid w:val="00096EC7"/>
    <w:rsid w:val="000A537A"/>
    <w:rsid w:val="000A6B0A"/>
    <w:rsid w:val="000C0C5D"/>
    <w:rsid w:val="000C2A5F"/>
    <w:rsid w:val="000C7066"/>
    <w:rsid w:val="000C7B86"/>
    <w:rsid w:val="000C7DE5"/>
    <w:rsid w:val="000D3006"/>
    <w:rsid w:val="000D38ED"/>
    <w:rsid w:val="000D3A15"/>
    <w:rsid w:val="000D5800"/>
    <w:rsid w:val="000E06F3"/>
    <w:rsid w:val="000E39AF"/>
    <w:rsid w:val="000E6490"/>
    <w:rsid w:val="000E6AB1"/>
    <w:rsid w:val="000F29B9"/>
    <w:rsid w:val="00104146"/>
    <w:rsid w:val="00106B06"/>
    <w:rsid w:val="00107622"/>
    <w:rsid w:val="0011316B"/>
    <w:rsid w:val="001157C8"/>
    <w:rsid w:val="00115A47"/>
    <w:rsid w:val="001207A1"/>
    <w:rsid w:val="001223A9"/>
    <w:rsid w:val="001238DC"/>
    <w:rsid w:val="00124696"/>
    <w:rsid w:val="001275E2"/>
    <w:rsid w:val="00127A5A"/>
    <w:rsid w:val="0013162A"/>
    <w:rsid w:val="0013287A"/>
    <w:rsid w:val="00132FAA"/>
    <w:rsid w:val="00147928"/>
    <w:rsid w:val="00150617"/>
    <w:rsid w:val="00155A8D"/>
    <w:rsid w:val="0016119C"/>
    <w:rsid w:val="0016227C"/>
    <w:rsid w:val="001673EC"/>
    <w:rsid w:val="001720B7"/>
    <w:rsid w:val="00172DBA"/>
    <w:rsid w:val="00186EFA"/>
    <w:rsid w:val="0019044F"/>
    <w:rsid w:val="001946FC"/>
    <w:rsid w:val="001A12C2"/>
    <w:rsid w:val="001A41BA"/>
    <w:rsid w:val="001A50A1"/>
    <w:rsid w:val="001A5810"/>
    <w:rsid w:val="001B065B"/>
    <w:rsid w:val="001B0E64"/>
    <w:rsid w:val="001B3C9B"/>
    <w:rsid w:val="001B794F"/>
    <w:rsid w:val="001D3FB1"/>
    <w:rsid w:val="001E39F1"/>
    <w:rsid w:val="001F3C1A"/>
    <w:rsid w:val="001F5E9C"/>
    <w:rsid w:val="001F5F5A"/>
    <w:rsid w:val="001F61FC"/>
    <w:rsid w:val="001F7823"/>
    <w:rsid w:val="00201509"/>
    <w:rsid w:val="00202E06"/>
    <w:rsid w:val="00215F20"/>
    <w:rsid w:val="002242F3"/>
    <w:rsid w:val="002274C0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120E"/>
    <w:rsid w:val="00252C4F"/>
    <w:rsid w:val="00256697"/>
    <w:rsid w:val="00256A52"/>
    <w:rsid w:val="00263185"/>
    <w:rsid w:val="0026423B"/>
    <w:rsid w:val="00270C38"/>
    <w:rsid w:val="00276CAB"/>
    <w:rsid w:val="00277614"/>
    <w:rsid w:val="0028482D"/>
    <w:rsid w:val="00287E94"/>
    <w:rsid w:val="002913E1"/>
    <w:rsid w:val="00292B29"/>
    <w:rsid w:val="002942E2"/>
    <w:rsid w:val="002952BC"/>
    <w:rsid w:val="00295D9C"/>
    <w:rsid w:val="00296BBF"/>
    <w:rsid w:val="002A4120"/>
    <w:rsid w:val="002A514A"/>
    <w:rsid w:val="002A56D9"/>
    <w:rsid w:val="002C1982"/>
    <w:rsid w:val="002C4BBD"/>
    <w:rsid w:val="002C6AC3"/>
    <w:rsid w:val="002C7CA6"/>
    <w:rsid w:val="002D11D6"/>
    <w:rsid w:val="002D354A"/>
    <w:rsid w:val="002D5B25"/>
    <w:rsid w:val="002D5ED0"/>
    <w:rsid w:val="002E28E9"/>
    <w:rsid w:val="002E6DD9"/>
    <w:rsid w:val="002F15DD"/>
    <w:rsid w:val="00303DC8"/>
    <w:rsid w:val="003063F5"/>
    <w:rsid w:val="00311E97"/>
    <w:rsid w:val="00312254"/>
    <w:rsid w:val="00312F95"/>
    <w:rsid w:val="00313386"/>
    <w:rsid w:val="00317BF7"/>
    <w:rsid w:val="003204BC"/>
    <w:rsid w:val="00323F6E"/>
    <w:rsid w:val="00326605"/>
    <w:rsid w:val="0033009F"/>
    <w:rsid w:val="00342964"/>
    <w:rsid w:val="00347071"/>
    <w:rsid w:val="00347678"/>
    <w:rsid w:val="00350180"/>
    <w:rsid w:val="00351631"/>
    <w:rsid w:val="003552A3"/>
    <w:rsid w:val="00356D99"/>
    <w:rsid w:val="00363320"/>
    <w:rsid w:val="00364D74"/>
    <w:rsid w:val="00370436"/>
    <w:rsid w:val="003711B3"/>
    <w:rsid w:val="00372C9E"/>
    <w:rsid w:val="0037362C"/>
    <w:rsid w:val="00374EF9"/>
    <w:rsid w:val="00376378"/>
    <w:rsid w:val="00380D25"/>
    <w:rsid w:val="00381CB2"/>
    <w:rsid w:val="00386F3E"/>
    <w:rsid w:val="00387E10"/>
    <w:rsid w:val="00390EAB"/>
    <w:rsid w:val="003915BE"/>
    <w:rsid w:val="00393F45"/>
    <w:rsid w:val="00397496"/>
    <w:rsid w:val="003A1AB5"/>
    <w:rsid w:val="003A4E95"/>
    <w:rsid w:val="003A546E"/>
    <w:rsid w:val="003C2810"/>
    <w:rsid w:val="003C58D4"/>
    <w:rsid w:val="003D04DF"/>
    <w:rsid w:val="003D0CB9"/>
    <w:rsid w:val="003D3E93"/>
    <w:rsid w:val="003D61D2"/>
    <w:rsid w:val="003E0217"/>
    <w:rsid w:val="003E09BF"/>
    <w:rsid w:val="003E1A1B"/>
    <w:rsid w:val="003E22A5"/>
    <w:rsid w:val="003E3B91"/>
    <w:rsid w:val="003E48A9"/>
    <w:rsid w:val="003E58AE"/>
    <w:rsid w:val="003E72CD"/>
    <w:rsid w:val="003E7E72"/>
    <w:rsid w:val="003F3F0D"/>
    <w:rsid w:val="00410843"/>
    <w:rsid w:val="00412E47"/>
    <w:rsid w:val="00422135"/>
    <w:rsid w:val="0042231B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3A0"/>
    <w:rsid w:val="004767CD"/>
    <w:rsid w:val="00477484"/>
    <w:rsid w:val="0048416D"/>
    <w:rsid w:val="00495C13"/>
    <w:rsid w:val="004A0E13"/>
    <w:rsid w:val="004A34C3"/>
    <w:rsid w:val="004A7A41"/>
    <w:rsid w:val="004B0C8E"/>
    <w:rsid w:val="004B0F88"/>
    <w:rsid w:val="004B3A54"/>
    <w:rsid w:val="004B7636"/>
    <w:rsid w:val="004C5524"/>
    <w:rsid w:val="004D0DAB"/>
    <w:rsid w:val="004E4864"/>
    <w:rsid w:val="004F4D49"/>
    <w:rsid w:val="005008C8"/>
    <w:rsid w:val="005017B0"/>
    <w:rsid w:val="00503505"/>
    <w:rsid w:val="005040DD"/>
    <w:rsid w:val="00504961"/>
    <w:rsid w:val="00505057"/>
    <w:rsid w:val="0051150B"/>
    <w:rsid w:val="00512B60"/>
    <w:rsid w:val="00514790"/>
    <w:rsid w:val="00514894"/>
    <w:rsid w:val="00514CFD"/>
    <w:rsid w:val="00516D79"/>
    <w:rsid w:val="00524056"/>
    <w:rsid w:val="00530053"/>
    <w:rsid w:val="00531579"/>
    <w:rsid w:val="00531E80"/>
    <w:rsid w:val="00533EC7"/>
    <w:rsid w:val="005343A0"/>
    <w:rsid w:val="005343B2"/>
    <w:rsid w:val="00534E5E"/>
    <w:rsid w:val="00541DD4"/>
    <w:rsid w:val="00544617"/>
    <w:rsid w:val="005524E9"/>
    <w:rsid w:val="00554344"/>
    <w:rsid w:val="00555E69"/>
    <w:rsid w:val="0055790F"/>
    <w:rsid w:val="0056079D"/>
    <w:rsid w:val="00560B5E"/>
    <w:rsid w:val="00561F8C"/>
    <w:rsid w:val="0057389A"/>
    <w:rsid w:val="00576138"/>
    <w:rsid w:val="005764B1"/>
    <w:rsid w:val="00584E3E"/>
    <w:rsid w:val="00586C44"/>
    <w:rsid w:val="00592879"/>
    <w:rsid w:val="005972E7"/>
    <w:rsid w:val="005A188B"/>
    <w:rsid w:val="005A3CDC"/>
    <w:rsid w:val="005A4E60"/>
    <w:rsid w:val="005B38F3"/>
    <w:rsid w:val="005B5089"/>
    <w:rsid w:val="005C7CAE"/>
    <w:rsid w:val="005D1D9F"/>
    <w:rsid w:val="005D4ECA"/>
    <w:rsid w:val="005D5831"/>
    <w:rsid w:val="005E1CA6"/>
    <w:rsid w:val="005E38E8"/>
    <w:rsid w:val="005E5054"/>
    <w:rsid w:val="005E7941"/>
    <w:rsid w:val="005F0877"/>
    <w:rsid w:val="005F0B98"/>
    <w:rsid w:val="005F133A"/>
    <w:rsid w:val="006007E9"/>
    <w:rsid w:val="006030ED"/>
    <w:rsid w:val="00606C43"/>
    <w:rsid w:val="00620630"/>
    <w:rsid w:val="00622E51"/>
    <w:rsid w:val="006252D8"/>
    <w:rsid w:val="0062534D"/>
    <w:rsid w:val="006267F9"/>
    <w:rsid w:val="00627BC1"/>
    <w:rsid w:val="006324C6"/>
    <w:rsid w:val="00636E3B"/>
    <w:rsid w:val="00642FB9"/>
    <w:rsid w:val="00643FC0"/>
    <w:rsid w:val="00645BED"/>
    <w:rsid w:val="0064643E"/>
    <w:rsid w:val="0065028A"/>
    <w:rsid w:val="00661775"/>
    <w:rsid w:val="006638C9"/>
    <w:rsid w:val="006652DC"/>
    <w:rsid w:val="006673D6"/>
    <w:rsid w:val="00671CDE"/>
    <w:rsid w:val="00690E68"/>
    <w:rsid w:val="00695763"/>
    <w:rsid w:val="00696E40"/>
    <w:rsid w:val="006A3648"/>
    <w:rsid w:val="006A4E6C"/>
    <w:rsid w:val="006A5173"/>
    <w:rsid w:val="006A534C"/>
    <w:rsid w:val="006A5DFD"/>
    <w:rsid w:val="006B2008"/>
    <w:rsid w:val="006B2FC2"/>
    <w:rsid w:val="006D422E"/>
    <w:rsid w:val="006D46A3"/>
    <w:rsid w:val="006E0A57"/>
    <w:rsid w:val="006E3B2B"/>
    <w:rsid w:val="006E4EA7"/>
    <w:rsid w:val="006E5868"/>
    <w:rsid w:val="006E62EB"/>
    <w:rsid w:val="006E7B7F"/>
    <w:rsid w:val="006E7F3E"/>
    <w:rsid w:val="006F512D"/>
    <w:rsid w:val="00701738"/>
    <w:rsid w:val="00702405"/>
    <w:rsid w:val="0070466E"/>
    <w:rsid w:val="00706D32"/>
    <w:rsid w:val="007122C0"/>
    <w:rsid w:val="0071279D"/>
    <w:rsid w:val="00715410"/>
    <w:rsid w:val="007157E7"/>
    <w:rsid w:val="00715FB5"/>
    <w:rsid w:val="00717B43"/>
    <w:rsid w:val="007262F5"/>
    <w:rsid w:val="00741EC2"/>
    <w:rsid w:val="00742650"/>
    <w:rsid w:val="007445A3"/>
    <w:rsid w:val="00747AA0"/>
    <w:rsid w:val="007522DD"/>
    <w:rsid w:val="007630D2"/>
    <w:rsid w:val="00765589"/>
    <w:rsid w:val="007661F7"/>
    <w:rsid w:val="0076691E"/>
    <w:rsid w:val="00770291"/>
    <w:rsid w:val="00771DB2"/>
    <w:rsid w:val="00773671"/>
    <w:rsid w:val="00773EC7"/>
    <w:rsid w:val="00775FCB"/>
    <w:rsid w:val="00781870"/>
    <w:rsid w:val="00781ACF"/>
    <w:rsid w:val="007A0770"/>
    <w:rsid w:val="007A12D9"/>
    <w:rsid w:val="007A3137"/>
    <w:rsid w:val="007A44EC"/>
    <w:rsid w:val="007A47FF"/>
    <w:rsid w:val="007A63C7"/>
    <w:rsid w:val="007A670B"/>
    <w:rsid w:val="007B1BD6"/>
    <w:rsid w:val="007B2E9D"/>
    <w:rsid w:val="007B79AA"/>
    <w:rsid w:val="007C2693"/>
    <w:rsid w:val="007C2A08"/>
    <w:rsid w:val="007C396B"/>
    <w:rsid w:val="007C5DA6"/>
    <w:rsid w:val="007C648D"/>
    <w:rsid w:val="007C6517"/>
    <w:rsid w:val="007D189A"/>
    <w:rsid w:val="007D18D6"/>
    <w:rsid w:val="007E0297"/>
    <w:rsid w:val="007E7DEB"/>
    <w:rsid w:val="007F4C57"/>
    <w:rsid w:val="007F6F16"/>
    <w:rsid w:val="007F7A29"/>
    <w:rsid w:val="00801271"/>
    <w:rsid w:val="00801482"/>
    <w:rsid w:val="008047D0"/>
    <w:rsid w:val="0081256F"/>
    <w:rsid w:val="00813A65"/>
    <w:rsid w:val="0081417D"/>
    <w:rsid w:val="00815163"/>
    <w:rsid w:val="00815197"/>
    <w:rsid w:val="00816AE0"/>
    <w:rsid w:val="008233FB"/>
    <w:rsid w:val="008239DB"/>
    <w:rsid w:val="00826B6B"/>
    <w:rsid w:val="00845B49"/>
    <w:rsid w:val="00847368"/>
    <w:rsid w:val="00851CEE"/>
    <w:rsid w:val="00852AC1"/>
    <w:rsid w:val="00853022"/>
    <w:rsid w:val="00856459"/>
    <w:rsid w:val="00860B07"/>
    <w:rsid w:val="00862D3D"/>
    <w:rsid w:val="00873C68"/>
    <w:rsid w:val="008821B6"/>
    <w:rsid w:val="00887461"/>
    <w:rsid w:val="008913CD"/>
    <w:rsid w:val="00893909"/>
    <w:rsid w:val="00895567"/>
    <w:rsid w:val="008A19F3"/>
    <w:rsid w:val="008A3C7E"/>
    <w:rsid w:val="008A447D"/>
    <w:rsid w:val="008A60D9"/>
    <w:rsid w:val="008A7235"/>
    <w:rsid w:val="008B1742"/>
    <w:rsid w:val="008B2FF6"/>
    <w:rsid w:val="008B3835"/>
    <w:rsid w:val="008B5671"/>
    <w:rsid w:val="008B57AD"/>
    <w:rsid w:val="008C0D47"/>
    <w:rsid w:val="008C30AA"/>
    <w:rsid w:val="008C5724"/>
    <w:rsid w:val="008C6310"/>
    <w:rsid w:val="008D1C62"/>
    <w:rsid w:val="008D417C"/>
    <w:rsid w:val="008D6356"/>
    <w:rsid w:val="008E0FB2"/>
    <w:rsid w:val="008E7D63"/>
    <w:rsid w:val="008F07B5"/>
    <w:rsid w:val="008F4105"/>
    <w:rsid w:val="008F4725"/>
    <w:rsid w:val="008F6FA6"/>
    <w:rsid w:val="00907058"/>
    <w:rsid w:val="0090747E"/>
    <w:rsid w:val="009078D1"/>
    <w:rsid w:val="00912AA6"/>
    <w:rsid w:val="00913CBE"/>
    <w:rsid w:val="00915FE6"/>
    <w:rsid w:val="0092285C"/>
    <w:rsid w:val="00922A0E"/>
    <w:rsid w:val="009236FA"/>
    <w:rsid w:val="00924126"/>
    <w:rsid w:val="00930B24"/>
    <w:rsid w:val="00931494"/>
    <w:rsid w:val="009374D1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258C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51EA"/>
    <w:rsid w:val="009A78AA"/>
    <w:rsid w:val="009B7DCD"/>
    <w:rsid w:val="009C108D"/>
    <w:rsid w:val="009C15AC"/>
    <w:rsid w:val="009C1E84"/>
    <w:rsid w:val="009C2712"/>
    <w:rsid w:val="009C36DE"/>
    <w:rsid w:val="009C3D37"/>
    <w:rsid w:val="009C5201"/>
    <w:rsid w:val="009C62A8"/>
    <w:rsid w:val="009C6785"/>
    <w:rsid w:val="009D483E"/>
    <w:rsid w:val="009D5528"/>
    <w:rsid w:val="009D6117"/>
    <w:rsid w:val="009D69EC"/>
    <w:rsid w:val="009E13B2"/>
    <w:rsid w:val="009E66BD"/>
    <w:rsid w:val="009F1C8A"/>
    <w:rsid w:val="009F59D7"/>
    <w:rsid w:val="009F6857"/>
    <w:rsid w:val="00A00224"/>
    <w:rsid w:val="00A0279B"/>
    <w:rsid w:val="00A03721"/>
    <w:rsid w:val="00A06116"/>
    <w:rsid w:val="00A06B78"/>
    <w:rsid w:val="00A1451A"/>
    <w:rsid w:val="00A22E7D"/>
    <w:rsid w:val="00A26122"/>
    <w:rsid w:val="00A322F7"/>
    <w:rsid w:val="00A3550C"/>
    <w:rsid w:val="00A3688C"/>
    <w:rsid w:val="00A43971"/>
    <w:rsid w:val="00A43D43"/>
    <w:rsid w:val="00A50EA5"/>
    <w:rsid w:val="00A51A5D"/>
    <w:rsid w:val="00A52CF3"/>
    <w:rsid w:val="00A54F03"/>
    <w:rsid w:val="00A60A86"/>
    <w:rsid w:val="00A631A3"/>
    <w:rsid w:val="00A63893"/>
    <w:rsid w:val="00A64A7D"/>
    <w:rsid w:val="00A6518F"/>
    <w:rsid w:val="00A66360"/>
    <w:rsid w:val="00A67E0B"/>
    <w:rsid w:val="00A70C76"/>
    <w:rsid w:val="00A7315A"/>
    <w:rsid w:val="00A7464D"/>
    <w:rsid w:val="00A75682"/>
    <w:rsid w:val="00A80780"/>
    <w:rsid w:val="00A82498"/>
    <w:rsid w:val="00A90744"/>
    <w:rsid w:val="00A93B7E"/>
    <w:rsid w:val="00AA09B7"/>
    <w:rsid w:val="00AA3D6B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4F92"/>
    <w:rsid w:val="00AD74DC"/>
    <w:rsid w:val="00AE068E"/>
    <w:rsid w:val="00AE3B90"/>
    <w:rsid w:val="00AE4CE5"/>
    <w:rsid w:val="00AF478D"/>
    <w:rsid w:val="00AF7668"/>
    <w:rsid w:val="00B01E80"/>
    <w:rsid w:val="00B06B73"/>
    <w:rsid w:val="00B125F0"/>
    <w:rsid w:val="00B27F07"/>
    <w:rsid w:val="00B3164A"/>
    <w:rsid w:val="00B36C5A"/>
    <w:rsid w:val="00B37E6B"/>
    <w:rsid w:val="00B4154D"/>
    <w:rsid w:val="00B4194B"/>
    <w:rsid w:val="00B426FB"/>
    <w:rsid w:val="00B62D3F"/>
    <w:rsid w:val="00B63A5B"/>
    <w:rsid w:val="00B6451B"/>
    <w:rsid w:val="00B6574F"/>
    <w:rsid w:val="00B6663A"/>
    <w:rsid w:val="00B7174E"/>
    <w:rsid w:val="00B759E6"/>
    <w:rsid w:val="00B767E9"/>
    <w:rsid w:val="00B775B6"/>
    <w:rsid w:val="00B84157"/>
    <w:rsid w:val="00BB0350"/>
    <w:rsid w:val="00BB3E80"/>
    <w:rsid w:val="00BB41FD"/>
    <w:rsid w:val="00BB7AEE"/>
    <w:rsid w:val="00BC17B4"/>
    <w:rsid w:val="00BC283C"/>
    <w:rsid w:val="00BD2B75"/>
    <w:rsid w:val="00BD442E"/>
    <w:rsid w:val="00BD6A3B"/>
    <w:rsid w:val="00BD738C"/>
    <w:rsid w:val="00BE39B8"/>
    <w:rsid w:val="00BE3F46"/>
    <w:rsid w:val="00BE583A"/>
    <w:rsid w:val="00BE635C"/>
    <w:rsid w:val="00BE71FF"/>
    <w:rsid w:val="00BF0033"/>
    <w:rsid w:val="00BF44A4"/>
    <w:rsid w:val="00BF69CF"/>
    <w:rsid w:val="00BF7BFF"/>
    <w:rsid w:val="00BF7CCA"/>
    <w:rsid w:val="00C02CFF"/>
    <w:rsid w:val="00C02DAD"/>
    <w:rsid w:val="00C035AA"/>
    <w:rsid w:val="00C105A1"/>
    <w:rsid w:val="00C10B2D"/>
    <w:rsid w:val="00C11E33"/>
    <w:rsid w:val="00C122F9"/>
    <w:rsid w:val="00C13EDB"/>
    <w:rsid w:val="00C1681F"/>
    <w:rsid w:val="00C16E8B"/>
    <w:rsid w:val="00C17699"/>
    <w:rsid w:val="00C2408C"/>
    <w:rsid w:val="00C25C7D"/>
    <w:rsid w:val="00C3623F"/>
    <w:rsid w:val="00C41D6A"/>
    <w:rsid w:val="00C435ED"/>
    <w:rsid w:val="00C44F52"/>
    <w:rsid w:val="00C52A0D"/>
    <w:rsid w:val="00C54F79"/>
    <w:rsid w:val="00C61DF4"/>
    <w:rsid w:val="00C74CA5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D31ED"/>
    <w:rsid w:val="00CE3A3D"/>
    <w:rsid w:val="00CE7A30"/>
    <w:rsid w:val="00CE7A85"/>
    <w:rsid w:val="00CF3037"/>
    <w:rsid w:val="00CF3B09"/>
    <w:rsid w:val="00CF4EF6"/>
    <w:rsid w:val="00D0476C"/>
    <w:rsid w:val="00D065A6"/>
    <w:rsid w:val="00D10154"/>
    <w:rsid w:val="00D1204C"/>
    <w:rsid w:val="00D1695C"/>
    <w:rsid w:val="00D16B53"/>
    <w:rsid w:val="00D24A5D"/>
    <w:rsid w:val="00D25CD9"/>
    <w:rsid w:val="00D26A08"/>
    <w:rsid w:val="00D270A5"/>
    <w:rsid w:val="00D2756B"/>
    <w:rsid w:val="00D27BD2"/>
    <w:rsid w:val="00D3115C"/>
    <w:rsid w:val="00D31A36"/>
    <w:rsid w:val="00D37E46"/>
    <w:rsid w:val="00D37FCB"/>
    <w:rsid w:val="00D4023D"/>
    <w:rsid w:val="00D4069A"/>
    <w:rsid w:val="00D42396"/>
    <w:rsid w:val="00D47788"/>
    <w:rsid w:val="00D54ECC"/>
    <w:rsid w:val="00D56BAF"/>
    <w:rsid w:val="00D664C5"/>
    <w:rsid w:val="00D7038E"/>
    <w:rsid w:val="00D7189D"/>
    <w:rsid w:val="00D730CA"/>
    <w:rsid w:val="00D73B4A"/>
    <w:rsid w:val="00D801DF"/>
    <w:rsid w:val="00D81CBC"/>
    <w:rsid w:val="00D83068"/>
    <w:rsid w:val="00D86307"/>
    <w:rsid w:val="00D903EF"/>
    <w:rsid w:val="00D94F64"/>
    <w:rsid w:val="00D959F1"/>
    <w:rsid w:val="00D978E4"/>
    <w:rsid w:val="00DA33AC"/>
    <w:rsid w:val="00DA64D0"/>
    <w:rsid w:val="00DA6582"/>
    <w:rsid w:val="00DB0DFE"/>
    <w:rsid w:val="00DB10DA"/>
    <w:rsid w:val="00DB1199"/>
    <w:rsid w:val="00DB11D9"/>
    <w:rsid w:val="00DB67CB"/>
    <w:rsid w:val="00DB75D3"/>
    <w:rsid w:val="00DC22C2"/>
    <w:rsid w:val="00DC575A"/>
    <w:rsid w:val="00DC5FE1"/>
    <w:rsid w:val="00DD2B98"/>
    <w:rsid w:val="00DD4754"/>
    <w:rsid w:val="00DD5703"/>
    <w:rsid w:val="00DE03C1"/>
    <w:rsid w:val="00DE1103"/>
    <w:rsid w:val="00DE18B5"/>
    <w:rsid w:val="00DF09F4"/>
    <w:rsid w:val="00DF297F"/>
    <w:rsid w:val="00E02E0B"/>
    <w:rsid w:val="00E0593E"/>
    <w:rsid w:val="00E06A31"/>
    <w:rsid w:val="00E208B0"/>
    <w:rsid w:val="00E25F9C"/>
    <w:rsid w:val="00E26720"/>
    <w:rsid w:val="00E36DF7"/>
    <w:rsid w:val="00E404D0"/>
    <w:rsid w:val="00E41AEE"/>
    <w:rsid w:val="00E42B88"/>
    <w:rsid w:val="00E47364"/>
    <w:rsid w:val="00E4794F"/>
    <w:rsid w:val="00E508A7"/>
    <w:rsid w:val="00E50F28"/>
    <w:rsid w:val="00E60A44"/>
    <w:rsid w:val="00E61B22"/>
    <w:rsid w:val="00E6249C"/>
    <w:rsid w:val="00E666EA"/>
    <w:rsid w:val="00E74075"/>
    <w:rsid w:val="00E74087"/>
    <w:rsid w:val="00E85CEA"/>
    <w:rsid w:val="00E8690C"/>
    <w:rsid w:val="00E97C53"/>
    <w:rsid w:val="00EA0642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D120F"/>
    <w:rsid w:val="00ED3B32"/>
    <w:rsid w:val="00ED4484"/>
    <w:rsid w:val="00ED5E72"/>
    <w:rsid w:val="00ED6B45"/>
    <w:rsid w:val="00ED7346"/>
    <w:rsid w:val="00ED77F3"/>
    <w:rsid w:val="00EE388E"/>
    <w:rsid w:val="00EE45D4"/>
    <w:rsid w:val="00EF1410"/>
    <w:rsid w:val="00EF19C7"/>
    <w:rsid w:val="00F02E25"/>
    <w:rsid w:val="00F05BB5"/>
    <w:rsid w:val="00F06F1D"/>
    <w:rsid w:val="00F113BF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44545"/>
    <w:rsid w:val="00F458E4"/>
    <w:rsid w:val="00F5534E"/>
    <w:rsid w:val="00F57CD3"/>
    <w:rsid w:val="00F6042B"/>
    <w:rsid w:val="00F62A47"/>
    <w:rsid w:val="00F62DCD"/>
    <w:rsid w:val="00F7268B"/>
    <w:rsid w:val="00F7451A"/>
    <w:rsid w:val="00F745DD"/>
    <w:rsid w:val="00F76B03"/>
    <w:rsid w:val="00F76EBD"/>
    <w:rsid w:val="00F822D0"/>
    <w:rsid w:val="00F8478E"/>
    <w:rsid w:val="00F84AC0"/>
    <w:rsid w:val="00F84B99"/>
    <w:rsid w:val="00F85769"/>
    <w:rsid w:val="00F8700A"/>
    <w:rsid w:val="00F91124"/>
    <w:rsid w:val="00F94AD7"/>
    <w:rsid w:val="00FA3223"/>
    <w:rsid w:val="00FA3964"/>
    <w:rsid w:val="00FA6956"/>
    <w:rsid w:val="00FB0572"/>
    <w:rsid w:val="00FB05EA"/>
    <w:rsid w:val="00FB143D"/>
    <w:rsid w:val="00FC0A6E"/>
    <w:rsid w:val="00FC6AE0"/>
    <w:rsid w:val="00FC720C"/>
    <w:rsid w:val="00FD0C4A"/>
    <w:rsid w:val="00FD2680"/>
    <w:rsid w:val="00FD73B1"/>
    <w:rsid w:val="00FE2A0D"/>
    <w:rsid w:val="00FE77D9"/>
    <w:rsid w:val="00FF5806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a2"/>
    <w:rsid w:val="00E47364"/>
  </w:style>
  <w:style w:type="character" w:customStyle="1" w:styleId="eop">
    <w:name w:val="eop"/>
    <w:basedOn w:val="a2"/>
    <w:rsid w:val="00E47364"/>
  </w:style>
  <w:style w:type="paragraph" w:styleId="afc">
    <w:name w:val="Normal (Web)"/>
    <w:basedOn w:val="a1"/>
    <w:uiPriority w:val="99"/>
    <w:semiHidden/>
    <w:unhideWhenUsed/>
    <w:rsid w:val="001207A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d">
    <w:name w:val="Strong"/>
    <w:basedOn w:val="a2"/>
    <w:uiPriority w:val="22"/>
    <w:qFormat/>
    <w:rsid w:val="001207A1"/>
    <w:rPr>
      <w:b/>
      <w:bCs/>
    </w:rPr>
  </w:style>
  <w:style w:type="character" w:styleId="afe">
    <w:name w:val="FollowedHyperlink"/>
    <w:basedOn w:val="a2"/>
    <w:uiPriority w:val="99"/>
    <w:semiHidden/>
    <w:unhideWhenUsed/>
    <w:rsid w:val="007A12D9"/>
    <w:rPr>
      <w:color w:val="800080" w:themeColor="followedHyperlink"/>
      <w:u w:val="single"/>
    </w:rPr>
  </w:style>
  <w:style w:type="character" w:customStyle="1" w:styleId="mord">
    <w:name w:val="mord"/>
    <w:basedOn w:val="a2"/>
    <w:rsid w:val="0016227C"/>
  </w:style>
  <w:style w:type="character" w:customStyle="1" w:styleId="mrel">
    <w:name w:val="mrel"/>
    <w:basedOn w:val="a2"/>
    <w:rsid w:val="0016227C"/>
  </w:style>
  <w:style w:type="character" w:customStyle="1" w:styleId="vlist-s">
    <w:name w:val="vlist-s"/>
    <w:basedOn w:val="a2"/>
    <w:rsid w:val="0016227C"/>
  </w:style>
  <w:style w:type="character" w:customStyle="1" w:styleId="mbin">
    <w:name w:val="mbin"/>
    <w:basedOn w:val="a2"/>
    <w:rsid w:val="00162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algoexpert.io/product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isualgo.net/en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lgorithm-visualizer.org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A19E9C-CB9F-4993-BAAE-4D2E26E25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</TotalTime>
  <Pages>22</Pages>
  <Words>4055</Words>
  <Characters>23115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Acer</cp:lastModifiedBy>
  <cp:revision>3</cp:revision>
  <cp:lastPrinted>2024-10-27T14:13:00Z</cp:lastPrinted>
  <dcterms:created xsi:type="dcterms:W3CDTF">2025-11-28T17:44:00Z</dcterms:created>
  <dcterms:modified xsi:type="dcterms:W3CDTF">2025-11-29T14:24:00Z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